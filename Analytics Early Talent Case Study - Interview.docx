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1287" w:rsidRDefault="001F50D7" w:rsidP="00E564A1">
      <w:pPr>
        <w:pStyle w:val="FirstPageSpacer"/>
        <w:spacing w:line="14" w:lineRule="exact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FB3920" wp14:editId="6423E8BA">
                <wp:simplePos x="0" y="0"/>
                <wp:positionH relativeFrom="column">
                  <wp:posOffset>-25400</wp:posOffset>
                </wp:positionH>
                <wp:positionV relativeFrom="page">
                  <wp:posOffset>326390</wp:posOffset>
                </wp:positionV>
                <wp:extent cx="4037965" cy="1174750"/>
                <wp:effectExtent l="0" t="0" r="635" b="6350"/>
                <wp:wrapNone/>
                <wp:docPr id="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37965" cy="1174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50D7" w:rsidRPr="00AF6863" w:rsidRDefault="00E22BB4" w:rsidP="001F50D7">
                            <w:pPr>
                              <w:pStyle w:val="NameofDocumentJD"/>
                            </w:pPr>
                            <w:r>
                              <w:t>Analytics Early Talent Case Study - Interview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FB3920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-2pt;margin-top:25.7pt;width:317.95pt;height:9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" filled="f" stroked="f">
                <v:textbox inset="0,0,0,0">
                  <w:txbxContent>
                    <w:p w:rsidR="001F50D7" w:rsidRPr="00AF6863" w:rsidRDefault="00E22BB4" w:rsidP="001F50D7">
                      <w:pPr>
                        <w:pStyle w:val="NameofDocumentJD"/>
                      </w:pPr>
                      <w:r>
                        <w:t>Analytics Early Talent Case Study - Interview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831287" w:rsidRDefault="00831287" w:rsidP="007D247E">
      <w:pPr>
        <w:sectPr w:rsidR="00831287" w:rsidSect="00006D5F">
          <w:footerReference w:type="even" r:id="rId10"/>
          <w:headerReference w:type="first" r:id="rId11"/>
          <w:type w:val="continuous"/>
          <w:pgSz w:w="12240" w:h="15840"/>
          <w:pgMar w:top="2997" w:right="2160" w:bottom="936" w:left="1080" w:header="90" w:footer="677" w:gutter="0"/>
          <w:cols w:space="360"/>
          <w:titlePg/>
          <w:docGrid w:linePitch="360"/>
        </w:sectPr>
      </w:pPr>
    </w:p>
    <w:p w:rsidR="00ED615D" w:rsidRPr="00ED615D" w:rsidRDefault="00ED615D" w:rsidP="00ED615D">
      <w:pPr>
        <w:pStyle w:val="TextJD"/>
      </w:pPr>
      <w:r w:rsidRPr="00ED615D">
        <w:rPr>
          <w:b/>
          <w:bCs/>
          <w:spacing w:val="4"/>
          <w:sz w:val="32"/>
        </w:rPr>
        <w:t xml:space="preserve">Data Source: </w:t>
      </w:r>
      <w:hyperlink r:id="rId12" w:history="1">
        <w:r w:rsidRPr="00ED615D">
          <w:rPr>
            <w:rStyle w:val="Hyperlink"/>
            <w:rFonts w:eastAsiaTheme="minorHAnsi" w:cs="Arial"/>
            <w:color w:val="367C2B" w:themeColor="hyperlink"/>
            <w:spacing w:val="0"/>
            <w:kern w:val="0"/>
            <w:szCs w:val="20"/>
          </w:rPr>
          <w:t>https://archive.ics.uci.edu/ml/datasets/Covertype</w:t>
        </w:r>
      </w:hyperlink>
    </w:p>
    <w:p w:rsidR="008C75A3" w:rsidRPr="00932ECE" w:rsidRDefault="00E22BB4" w:rsidP="00260F3B">
      <w:pPr>
        <w:pStyle w:val="FirstStoryHeaderOnlyJD"/>
      </w:pPr>
      <w:r>
        <w:t>Introduction</w:t>
      </w:r>
    </w:p>
    <w:p w:rsidR="008C75A3" w:rsidRDefault="00E22BB4" w:rsidP="008352AC">
      <w:pPr>
        <w:pStyle w:val="TextJD"/>
      </w:pPr>
      <w:r w:rsidRPr="00E22BB4">
        <w:t>In this classic dataset, over 50 attributes are made available. The goal of this dataset</w:t>
      </w:r>
      <w:r>
        <w:t xml:space="preserve"> i</w:t>
      </w:r>
      <w:r w:rsidRPr="00E22BB4">
        <w:t>s to help predict the Cover Type. In other words, we want to know what type of tree</w:t>
      </w:r>
      <w:r>
        <w:t xml:space="preserve"> </w:t>
      </w:r>
      <w:r w:rsidRPr="00E22BB4">
        <w:t>grows in an area based on the attributes provided. Your tasks are to complete an</w:t>
      </w:r>
      <w:r>
        <w:t xml:space="preserve"> </w:t>
      </w:r>
      <w:r w:rsidRPr="00E22BB4">
        <w:t>exploratory data analysis, develop and execute a modeling strategy, and provide</w:t>
      </w:r>
      <w:r>
        <w:t xml:space="preserve"> </w:t>
      </w:r>
      <w:r w:rsidRPr="00E22BB4">
        <w:t>results &amp; conclusions. Please note that this case study is not designed to have you</w:t>
      </w:r>
      <w:r>
        <w:t xml:space="preserve"> </w:t>
      </w:r>
      <w:r w:rsidRPr="00E22BB4">
        <w:t>develop the best performing model. Rather, the key focus is on understanding the</w:t>
      </w:r>
      <w:r>
        <w:t xml:space="preserve"> </w:t>
      </w:r>
      <w:r w:rsidRPr="00E22BB4">
        <w:t>approach.</w:t>
      </w:r>
    </w:p>
    <w:p w:rsidR="008C75A3" w:rsidRDefault="00E22BB4" w:rsidP="00E22BB4">
      <w:pPr>
        <w:pStyle w:val="FirstStoryHeaderOnlyJD"/>
      </w:pPr>
      <w:r>
        <w:t>Exploratory Data Analysis (EDA)</w:t>
      </w:r>
    </w:p>
    <w:p w:rsidR="00E22BB4" w:rsidRDefault="00E22BB4" w:rsidP="00E22BB4">
      <w:pPr>
        <w:pStyle w:val="TextJD"/>
        <w:numPr>
          <w:ilvl w:val="0"/>
          <w:numId w:val="30"/>
        </w:numPr>
        <w:rPr>
          <w:b/>
          <w:bCs/>
        </w:rPr>
      </w:pPr>
      <w:r w:rsidRPr="00E22BB4">
        <w:rPr>
          <w:b/>
          <w:bCs/>
        </w:rPr>
        <w:t>Describe the dataset and any interesting variables (feel free to include response).</w:t>
      </w:r>
    </w:p>
    <w:p w:rsidR="00E22BB4" w:rsidRDefault="00E22BB4" w:rsidP="00E22BB4">
      <w:pPr>
        <w:pStyle w:val="TextJD"/>
        <w:ind w:left="1440"/>
        <w:rPr>
          <w:i/>
          <w:iCs/>
          <w:color w:val="367C2B" w:themeColor="accent2"/>
        </w:rPr>
      </w:pPr>
      <w:r w:rsidRPr="00E22BB4">
        <w:rPr>
          <w:i/>
          <w:iCs/>
          <w:color w:val="367C2B" w:themeColor="accent2"/>
        </w:rPr>
        <w:t>Hint: It may be useful to provide a high-level summary (i.e. descriptive statistics) on the variables</w:t>
      </w:r>
    </w:p>
    <w:p w:rsidR="00A2108A" w:rsidRDefault="005359F0" w:rsidP="00E22BB4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The dataset is heterogeneous (binary and continuous variables)</w:t>
      </w:r>
    </w:p>
    <w:p w:rsidR="005359F0" w:rsidRDefault="005359F0" w:rsidP="00E22BB4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The dataset is high-dimensional with high number of samples</w:t>
      </w:r>
    </w:p>
    <w:p w:rsidR="005359F0" w:rsidRDefault="005359F0" w:rsidP="00E22BB4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The problem is a 7-way (supervised) classification task (baseline = 14.29% accuracy)</w:t>
      </w:r>
    </w:p>
    <w:p w:rsidR="005359F0" w:rsidRDefault="005359F0" w:rsidP="00E22BB4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 xml:space="preserve">6 </w:t>
      </w:r>
      <w:proofErr w:type="gramStart"/>
      <w:r>
        <w:rPr>
          <w:iCs/>
          <w:color w:val="auto"/>
        </w:rPr>
        <w:t>general</w:t>
      </w:r>
      <w:proofErr w:type="gramEnd"/>
      <w:r>
        <w:rPr>
          <w:iCs/>
          <w:color w:val="auto"/>
        </w:rPr>
        <w:t xml:space="preserve"> quantitative (elevation, aspect, slope, </w:t>
      </w:r>
      <w:proofErr w:type="spellStart"/>
      <w:r>
        <w:rPr>
          <w:iCs/>
          <w:color w:val="auto"/>
        </w:rPr>
        <w:t>hori</w:t>
      </w:r>
      <w:proofErr w:type="spellEnd"/>
      <w:r>
        <w:rPr>
          <w:iCs/>
          <w:color w:val="auto"/>
        </w:rPr>
        <w:t xml:space="preserve">/vert distances to water features, </w:t>
      </w:r>
      <w:proofErr w:type="spellStart"/>
      <w:r>
        <w:rPr>
          <w:iCs/>
          <w:color w:val="auto"/>
        </w:rPr>
        <w:t>hori</w:t>
      </w:r>
      <w:proofErr w:type="spellEnd"/>
      <w:r>
        <w:rPr>
          <w:iCs/>
          <w:color w:val="auto"/>
        </w:rPr>
        <w:t xml:space="preserve"> distance to roadways</w:t>
      </w:r>
      <w:r w:rsidR="00754C2C">
        <w:rPr>
          <w:iCs/>
          <w:color w:val="auto"/>
        </w:rPr>
        <w:t xml:space="preserve">, </w:t>
      </w:r>
      <w:proofErr w:type="spellStart"/>
      <w:r w:rsidR="00754C2C">
        <w:rPr>
          <w:iCs/>
          <w:color w:val="auto"/>
        </w:rPr>
        <w:t>hori</w:t>
      </w:r>
      <w:proofErr w:type="spellEnd"/>
      <w:r w:rsidR="00754C2C">
        <w:rPr>
          <w:iCs/>
          <w:color w:val="auto"/>
        </w:rPr>
        <w:t xml:space="preserve"> distance to fire points</w:t>
      </w:r>
      <w:r>
        <w:rPr>
          <w:iCs/>
          <w:color w:val="auto"/>
        </w:rPr>
        <w:t xml:space="preserve">), 3 quantitative features on </w:t>
      </w:r>
      <w:proofErr w:type="spellStart"/>
      <w:r>
        <w:rPr>
          <w:iCs/>
          <w:color w:val="auto"/>
        </w:rPr>
        <w:t>hillshade</w:t>
      </w:r>
      <w:proofErr w:type="spellEnd"/>
      <w:r>
        <w:rPr>
          <w:iCs/>
          <w:color w:val="auto"/>
        </w:rPr>
        <w:t xml:space="preserve"> index at 3 different times of the day (9am, noon, 3pm), 4 wilderness areas, 40 soil types (non-independent), 7 cover types (discrete response)</w:t>
      </w:r>
    </w:p>
    <w:p w:rsidR="008F6CF0" w:rsidRPr="00484B31" w:rsidRDefault="008F6CF0" w:rsidP="00E22BB4">
      <w:pPr>
        <w:pStyle w:val="TextJD"/>
        <w:ind w:left="1440"/>
        <w:rPr>
          <w:b/>
          <w:bCs/>
          <w:color w:val="auto"/>
        </w:rPr>
      </w:pPr>
      <w:r>
        <w:rPr>
          <w:iCs/>
          <w:color w:val="auto"/>
        </w:rPr>
        <w:t>54 predictors and 1 response</w:t>
      </w:r>
    </w:p>
    <w:p w:rsidR="00E22BB4" w:rsidRDefault="00E22BB4" w:rsidP="00E22BB4">
      <w:pPr>
        <w:pStyle w:val="TextJD"/>
        <w:numPr>
          <w:ilvl w:val="0"/>
          <w:numId w:val="30"/>
        </w:numPr>
        <w:rPr>
          <w:b/>
          <w:bCs/>
        </w:rPr>
      </w:pPr>
      <w:r w:rsidRPr="00E22BB4">
        <w:rPr>
          <w:b/>
          <w:bCs/>
        </w:rPr>
        <w:t>Provide up to 5 key insights that you learned from this dataset</w:t>
      </w:r>
    </w:p>
    <w:p w:rsidR="00E22BB4" w:rsidRDefault="00E22BB4" w:rsidP="00E22BB4">
      <w:pPr>
        <w:pStyle w:val="TextJD"/>
        <w:ind w:left="1440"/>
        <w:rPr>
          <w:i/>
          <w:iCs/>
          <w:color w:val="367C2B" w:themeColor="accent2"/>
        </w:rPr>
      </w:pPr>
      <w:r w:rsidRPr="00E22BB4">
        <w:rPr>
          <w:i/>
          <w:iCs/>
          <w:color w:val="367C2B" w:themeColor="accent2"/>
        </w:rPr>
        <w:t xml:space="preserve">Hint: Do not focus on statistical summaries. </w:t>
      </w:r>
      <w:r>
        <w:rPr>
          <w:i/>
          <w:iCs/>
          <w:color w:val="367C2B" w:themeColor="accent2"/>
        </w:rPr>
        <w:t>C</w:t>
      </w:r>
      <w:r w:rsidRPr="00E22BB4">
        <w:rPr>
          <w:i/>
          <w:iCs/>
          <w:color w:val="367C2B" w:themeColor="accent2"/>
        </w:rPr>
        <w:t>onsider focusing on groups and clusters and describing them</w:t>
      </w:r>
    </w:p>
    <w:p w:rsidR="00CA3EE2" w:rsidRDefault="005359F0" w:rsidP="00CA3EE2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A lot of the variables were Normally distribution, but many were uniformly distributed as well.</w:t>
      </w:r>
    </w:p>
    <w:p w:rsidR="00CA3EE2" w:rsidRPr="00754FA5" w:rsidRDefault="00CA3EE2" w:rsidP="00CA3EE2">
      <w:pPr>
        <w:pStyle w:val="TextJD"/>
        <w:ind w:left="1440"/>
        <w:rPr>
          <w:iCs/>
          <w:color w:val="auto"/>
        </w:rPr>
      </w:pPr>
      <w:proofErr w:type="spellStart"/>
      <w:r>
        <w:rPr>
          <w:iCs/>
          <w:color w:val="auto"/>
        </w:rPr>
        <w:t>vertical_distance_to_hydrology</w:t>
      </w:r>
      <w:proofErr w:type="spellEnd"/>
      <w:r>
        <w:rPr>
          <w:iCs/>
          <w:color w:val="auto"/>
        </w:rPr>
        <w:t xml:space="preserve">, </w:t>
      </w:r>
      <w:proofErr w:type="spellStart"/>
      <w:r>
        <w:rPr>
          <w:iCs/>
          <w:color w:val="auto"/>
        </w:rPr>
        <w:t>horizontal_distance_to_fire_points</w:t>
      </w:r>
      <w:proofErr w:type="spellEnd"/>
      <w:r>
        <w:rPr>
          <w:iCs/>
          <w:color w:val="auto"/>
        </w:rPr>
        <w:t xml:space="preserve">, slope, </w:t>
      </w:r>
      <w:proofErr w:type="spellStart"/>
      <w:r>
        <w:rPr>
          <w:iCs/>
          <w:color w:val="auto"/>
        </w:rPr>
        <w:t>horizontal_distance_to_hydrology</w:t>
      </w:r>
      <w:proofErr w:type="spellEnd"/>
      <w:r>
        <w:rPr>
          <w:iCs/>
          <w:color w:val="auto"/>
        </w:rPr>
        <w:t>, hillshade_9am</w:t>
      </w:r>
      <w:r w:rsidR="00055233">
        <w:rPr>
          <w:iCs/>
          <w:color w:val="auto"/>
        </w:rPr>
        <w:t xml:space="preserve"> (all from random forest), and wilderness_area_3 (from decision tree)</w:t>
      </w:r>
      <w:r>
        <w:rPr>
          <w:iCs/>
          <w:color w:val="auto"/>
        </w:rPr>
        <w:t xml:space="preserve"> are the most important features of this dataset.</w:t>
      </w:r>
    </w:p>
    <w:p w:rsidR="00CA3EE2" w:rsidRPr="005359F0" w:rsidRDefault="00CA3EE2" w:rsidP="00E22BB4">
      <w:pPr>
        <w:pStyle w:val="TextJD"/>
        <w:ind w:left="1440"/>
        <w:rPr>
          <w:iCs/>
          <w:color w:val="auto"/>
        </w:rPr>
      </w:pPr>
    </w:p>
    <w:p w:rsidR="00E22BB4" w:rsidRDefault="00E22BB4" w:rsidP="00E22BB4">
      <w:pPr>
        <w:pStyle w:val="TextJD"/>
        <w:numPr>
          <w:ilvl w:val="0"/>
          <w:numId w:val="30"/>
        </w:numPr>
        <w:rPr>
          <w:b/>
          <w:bCs/>
        </w:rPr>
      </w:pPr>
      <w:r w:rsidRPr="00E22BB4">
        <w:rPr>
          <w:b/>
          <w:bCs/>
        </w:rPr>
        <w:lastRenderedPageBreak/>
        <w:t>Highlight challenges in the dataset and the plans to mitigate those challenges</w:t>
      </w:r>
    </w:p>
    <w:p w:rsidR="00E22BB4" w:rsidRDefault="00E22BB4" w:rsidP="00E22BB4">
      <w:pPr>
        <w:pStyle w:val="TextJD"/>
        <w:ind w:left="1440"/>
        <w:rPr>
          <w:i/>
          <w:iCs/>
          <w:color w:val="367C2B" w:themeColor="accent2"/>
        </w:rPr>
      </w:pPr>
      <w:r w:rsidRPr="00E22BB4">
        <w:rPr>
          <w:i/>
          <w:iCs/>
          <w:color w:val="367C2B" w:themeColor="accent2"/>
        </w:rPr>
        <w:t>Hint: If there are missing data, how would you address this?</w:t>
      </w:r>
    </w:p>
    <w:p w:rsidR="00851B8E" w:rsidRDefault="00851B8E" w:rsidP="00E22BB4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There were no missing values</w:t>
      </w:r>
      <w:r w:rsidR="0095727A">
        <w:rPr>
          <w:iCs/>
          <w:color w:val="auto"/>
        </w:rPr>
        <w:t>, incorrect</w:t>
      </w:r>
      <w:r>
        <w:rPr>
          <w:iCs/>
          <w:color w:val="auto"/>
        </w:rPr>
        <w:t xml:space="preserve"> values</w:t>
      </w:r>
      <w:r w:rsidR="0095727A">
        <w:rPr>
          <w:iCs/>
          <w:color w:val="auto"/>
        </w:rPr>
        <w:t>, or duplicate records</w:t>
      </w:r>
      <w:bookmarkStart w:id="0" w:name="_GoBack"/>
      <w:bookmarkEnd w:id="0"/>
      <w:r>
        <w:rPr>
          <w:iCs/>
          <w:color w:val="auto"/>
        </w:rPr>
        <w:t xml:space="preserve"> in the dataset.</w:t>
      </w:r>
    </w:p>
    <w:p w:rsidR="00851B8E" w:rsidRDefault="00851B8E" w:rsidP="00E22BB4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 xml:space="preserve">The class imbalance was </w:t>
      </w:r>
      <w:proofErr w:type="gramStart"/>
      <w:r>
        <w:rPr>
          <w:iCs/>
          <w:color w:val="auto"/>
        </w:rPr>
        <w:t>pretty bad</w:t>
      </w:r>
      <w:proofErr w:type="gramEnd"/>
      <w:r>
        <w:rPr>
          <w:iCs/>
          <w:color w:val="auto"/>
        </w:rPr>
        <w:t>.</w:t>
      </w:r>
      <w:r w:rsidR="00CA3EE2">
        <w:rPr>
          <w:iCs/>
          <w:color w:val="auto"/>
        </w:rPr>
        <w:t xml:space="preserve"> So, we take the smallest class size and random sample from the larger </w:t>
      </w:r>
      <w:proofErr w:type="gramStart"/>
      <w:r w:rsidR="00CA3EE2">
        <w:rPr>
          <w:iCs/>
          <w:color w:val="auto"/>
        </w:rPr>
        <w:t>classes</w:t>
      </w:r>
      <w:proofErr w:type="gramEnd"/>
      <w:r w:rsidR="00CA3EE2">
        <w:rPr>
          <w:iCs/>
          <w:color w:val="auto"/>
        </w:rPr>
        <w:t xml:space="preserve"> so they all have the same number of samples.</w:t>
      </w:r>
    </w:p>
    <w:p w:rsidR="00CA3EE2" w:rsidRPr="00851B8E" w:rsidRDefault="00CA3EE2" w:rsidP="00E22BB4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 xml:space="preserve">The data isn’t normalized. We need to prevent the network from learning bias towards specific features, so we </w:t>
      </w:r>
      <w:proofErr w:type="gramStart"/>
      <w:r>
        <w:rPr>
          <w:iCs/>
          <w:color w:val="auto"/>
        </w:rPr>
        <w:t>have to</w:t>
      </w:r>
      <w:proofErr w:type="gramEnd"/>
      <w:r>
        <w:rPr>
          <w:iCs/>
          <w:color w:val="auto"/>
        </w:rPr>
        <w:t xml:space="preserve"> normalize the features with respect to their distribution.</w:t>
      </w:r>
    </w:p>
    <w:p w:rsidR="00E22BB4" w:rsidRDefault="00E22BB4" w:rsidP="00E22BB4">
      <w:pPr>
        <w:pStyle w:val="FirstStoryHeaderOnlyJD"/>
      </w:pPr>
      <w:r>
        <w:t>Modeling Strategy</w:t>
      </w:r>
    </w:p>
    <w:p w:rsidR="00E22BB4" w:rsidRDefault="00E22BB4" w:rsidP="00E22BB4">
      <w:pPr>
        <w:pStyle w:val="TextJD"/>
        <w:numPr>
          <w:ilvl w:val="0"/>
          <w:numId w:val="31"/>
        </w:numPr>
        <w:rPr>
          <w:bCs/>
        </w:rPr>
      </w:pPr>
      <w:r w:rsidRPr="00E22BB4">
        <w:rPr>
          <w:bCs/>
        </w:rPr>
        <w:t>What model(s) are you using and why?</w:t>
      </w:r>
    </w:p>
    <w:p w:rsidR="00A2108A" w:rsidRDefault="00A2108A" w:rsidP="00A2108A">
      <w:pPr>
        <w:pStyle w:val="TextJD"/>
        <w:numPr>
          <w:ilvl w:val="1"/>
          <w:numId w:val="31"/>
        </w:numPr>
        <w:rPr>
          <w:bCs/>
        </w:rPr>
      </w:pPr>
      <w:r>
        <w:rPr>
          <w:bCs/>
        </w:rPr>
        <w:t>Normalization of all features (first used minmax, then used gaussian)</w:t>
      </w:r>
    </w:p>
    <w:p w:rsidR="00016487" w:rsidRDefault="00016487" w:rsidP="00A2108A">
      <w:pPr>
        <w:pStyle w:val="TextJD"/>
        <w:numPr>
          <w:ilvl w:val="1"/>
          <w:numId w:val="31"/>
        </w:numPr>
        <w:rPr>
          <w:bCs/>
        </w:rPr>
      </w:pPr>
      <w:r>
        <w:rPr>
          <w:bCs/>
        </w:rPr>
        <w:t>PCA analysis for dimensionality reduction</w:t>
      </w:r>
    </w:p>
    <w:p w:rsidR="00F715F3" w:rsidRDefault="00F715F3" w:rsidP="00F715F3">
      <w:pPr>
        <w:pStyle w:val="TextJD"/>
        <w:numPr>
          <w:ilvl w:val="2"/>
          <w:numId w:val="31"/>
        </w:numPr>
        <w:rPr>
          <w:bCs/>
        </w:rPr>
      </w:pPr>
      <w:r>
        <w:rPr>
          <w:bCs/>
        </w:rPr>
        <w:t>Before class balancing:</w:t>
      </w:r>
    </w:p>
    <w:p w:rsidR="00016487" w:rsidRDefault="00016487" w:rsidP="00016487">
      <w:pPr>
        <w:pStyle w:val="TextJD"/>
        <w:numPr>
          <w:ilvl w:val="2"/>
          <w:numId w:val="31"/>
        </w:numPr>
        <w:rPr>
          <w:bCs/>
        </w:rPr>
      </w:pPr>
      <w:proofErr w:type="spellStart"/>
      <w:r>
        <w:rPr>
          <w:bCs/>
        </w:rPr>
        <w:t>N_components</w:t>
      </w:r>
      <w:proofErr w:type="spellEnd"/>
      <w:r>
        <w:rPr>
          <w:bCs/>
        </w:rPr>
        <w:t xml:space="preserve"> = 30 =&gt; </w:t>
      </w:r>
      <w:r w:rsidR="00366DC0">
        <w:rPr>
          <w:bCs/>
        </w:rPr>
        <w:t>97.</w:t>
      </w:r>
      <w:r>
        <w:rPr>
          <w:bCs/>
        </w:rPr>
        <w:t>71% variability</w:t>
      </w:r>
    </w:p>
    <w:p w:rsidR="00016487" w:rsidRDefault="00016487" w:rsidP="00016487">
      <w:pPr>
        <w:pStyle w:val="TextJD"/>
        <w:numPr>
          <w:ilvl w:val="2"/>
          <w:numId w:val="31"/>
        </w:numPr>
        <w:rPr>
          <w:bCs/>
        </w:rPr>
      </w:pPr>
      <w:proofErr w:type="spellStart"/>
      <w:r>
        <w:rPr>
          <w:bCs/>
        </w:rPr>
        <w:t>N_components</w:t>
      </w:r>
      <w:proofErr w:type="spellEnd"/>
      <w:r>
        <w:rPr>
          <w:bCs/>
        </w:rPr>
        <w:t xml:space="preserve"> = 20 =&gt; </w:t>
      </w:r>
      <w:r w:rsidR="00366DC0">
        <w:rPr>
          <w:bCs/>
        </w:rPr>
        <w:t>91.</w:t>
      </w:r>
      <w:r>
        <w:rPr>
          <w:bCs/>
        </w:rPr>
        <w:t>21% variability</w:t>
      </w:r>
    </w:p>
    <w:p w:rsidR="001838B0" w:rsidRDefault="001838B0" w:rsidP="00016487">
      <w:pPr>
        <w:pStyle w:val="TextJD"/>
        <w:numPr>
          <w:ilvl w:val="2"/>
          <w:numId w:val="31"/>
        </w:numPr>
        <w:rPr>
          <w:bCs/>
        </w:rPr>
      </w:pPr>
      <w:proofErr w:type="spellStart"/>
      <w:r>
        <w:rPr>
          <w:bCs/>
        </w:rPr>
        <w:t>N_components</w:t>
      </w:r>
      <w:proofErr w:type="spellEnd"/>
      <w:r>
        <w:rPr>
          <w:bCs/>
        </w:rPr>
        <w:t xml:space="preserve"> = 15 =&gt; 84.57% variability</w:t>
      </w:r>
    </w:p>
    <w:p w:rsidR="00F715F3" w:rsidRPr="00F715F3" w:rsidRDefault="00016487" w:rsidP="00F715F3">
      <w:pPr>
        <w:pStyle w:val="TextJD"/>
        <w:numPr>
          <w:ilvl w:val="2"/>
          <w:numId w:val="31"/>
        </w:numPr>
        <w:rPr>
          <w:bCs/>
        </w:rPr>
      </w:pPr>
      <w:proofErr w:type="spellStart"/>
      <w:r>
        <w:rPr>
          <w:bCs/>
        </w:rPr>
        <w:t>N_components</w:t>
      </w:r>
      <w:proofErr w:type="spellEnd"/>
      <w:r>
        <w:rPr>
          <w:bCs/>
        </w:rPr>
        <w:t xml:space="preserve"> = 10 =&gt; </w:t>
      </w:r>
      <w:r w:rsidR="00366DC0">
        <w:rPr>
          <w:bCs/>
        </w:rPr>
        <w:t>74.75% variability</w:t>
      </w:r>
    </w:p>
    <w:p w:rsidR="00F715F3" w:rsidRDefault="006742C5" w:rsidP="00F715F3">
      <w:pPr>
        <w:pStyle w:val="TextJD"/>
        <w:ind w:firstLine="720"/>
        <w:jc w:val="center"/>
        <w:rPr>
          <w:bCs/>
        </w:rPr>
      </w:pPr>
      <w:r w:rsidRPr="006742C5">
        <w:rPr>
          <w:bCs/>
          <w:noProof/>
          <w:color w:val="FF0000"/>
        </w:rPr>
        <w:drawing>
          <wp:inline distT="0" distB="0" distL="0" distR="0">
            <wp:extent cx="5486400" cy="320040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4373A0" w:rsidRDefault="004373A0" w:rsidP="004373A0">
      <w:pPr>
        <w:pStyle w:val="TextJD"/>
        <w:numPr>
          <w:ilvl w:val="2"/>
          <w:numId w:val="31"/>
        </w:numPr>
        <w:rPr>
          <w:bCs/>
        </w:rPr>
      </w:pPr>
      <w:r>
        <w:rPr>
          <w:bCs/>
        </w:rPr>
        <w:t>After class balancing:</w:t>
      </w:r>
    </w:p>
    <w:p w:rsidR="004373A0" w:rsidRDefault="004373A0" w:rsidP="004373A0">
      <w:pPr>
        <w:pStyle w:val="TextJD"/>
        <w:numPr>
          <w:ilvl w:val="2"/>
          <w:numId w:val="31"/>
        </w:numPr>
        <w:rPr>
          <w:bCs/>
        </w:rPr>
      </w:pPr>
      <w:proofErr w:type="spellStart"/>
      <w:r>
        <w:rPr>
          <w:bCs/>
        </w:rPr>
        <w:t>N_components</w:t>
      </w:r>
      <w:proofErr w:type="spellEnd"/>
      <w:r>
        <w:rPr>
          <w:bCs/>
        </w:rPr>
        <w:t xml:space="preserve"> = 30 =&gt; 97.29% variability</w:t>
      </w:r>
    </w:p>
    <w:p w:rsidR="004373A0" w:rsidRDefault="004373A0" w:rsidP="004373A0">
      <w:pPr>
        <w:pStyle w:val="TextJD"/>
        <w:numPr>
          <w:ilvl w:val="2"/>
          <w:numId w:val="31"/>
        </w:numPr>
        <w:rPr>
          <w:bCs/>
        </w:rPr>
      </w:pPr>
      <w:proofErr w:type="spellStart"/>
      <w:r>
        <w:rPr>
          <w:bCs/>
        </w:rPr>
        <w:t>N_components</w:t>
      </w:r>
      <w:proofErr w:type="spellEnd"/>
      <w:r>
        <w:rPr>
          <w:bCs/>
        </w:rPr>
        <w:t xml:space="preserve"> = 20 =&gt; 89.04% variability</w:t>
      </w:r>
    </w:p>
    <w:p w:rsidR="004373A0" w:rsidRDefault="004373A0" w:rsidP="004373A0">
      <w:pPr>
        <w:pStyle w:val="TextJD"/>
        <w:numPr>
          <w:ilvl w:val="2"/>
          <w:numId w:val="31"/>
        </w:numPr>
        <w:rPr>
          <w:bCs/>
        </w:rPr>
      </w:pPr>
      <w:proofErr w:type="spellStart"/>
      <w:r>
        <w:rPr>
          <w:bCs/>
        </w:rPr>
        <w:lastRenderedPageBreak/>
        <w:t>N_components</w:t>
      </w:r>
      <w:proofErr w:type="spellEnd"/>
      <w:r>
        <w:rPr>
          <w:bCs/>
        </w:rPr>
        <w:t xml:space="preserve"> = 15 =&gt; 81.38% variability</w:t>
      </w:r>
    </w:p>
    <w:p w:rsidR="004373A0" w:rsidRDefault="004373A0" w:rsidP="004373A0">
      <w:pPr>
        <w:pStyle w:val="TextJD"/>
        <w:numPr>
          <w:ilvl w:val="2"/>
          <w:numId w:val="31"/>
        </w:numPr>
        <w:rPr>
          <w:bCs/>
        </w:rPr>
      </w:pPr>
      <w:proofErr w:type="spellStart"/>
      <w:r>
        <w:rPr>
          <w:bCs/>
        </w:rPr>
        <w:t>N_components</w:t>
      </w:r>
      <w:proofErr w:type="spellEnd"/>
      <w:r>
        <w:rPr>
          <w:bCs/>
        </w:rPr>
        <w:t xml:space="preserve"> = 10 =&gt; 70.13% variability</w:t>
      </w:r>
    </w:p>
    <w:p w:rsidR="00CF64E1" w:rsidRDefault="00CF64E1" w:rsidP="004373A0">
      <w:pPr>
        <w:pStyle w:val="TextJD"/>
        <w:numPr>
          <w:ilvl w:val="2"/>
          <w:numId w:val="31"/>
        </w:numPr>
        <w:rPr>
          <w:bCs/>
        </w:rPr>
      </w:pPr>
      <w:r>
        <w:rPr>
          <w:bCs/>
        </w:rPr>
        <w:t>After switching to gaussian normalization:</w:t>
      </w:r>
    </w:p>
    <w:p w:rsidR="00CF64E1" w:rsidRDefault="00CF64E1" w:rsidP="00CF64E1">
      <w:pPr>
        <w:pStyle w:val="TextJD"/>
        <w:numPr>
          <w:ilvl w:val="2"/>
          <w:numId w:val="31"/>
        </w:numPr>
        <w:rPr>
          <w:bCs/>
        </w:rPr>
      </w:pPr>
      <w:proofErr w:type="spellStart"/>
      <w:r>
        <w:rPr>
          <w:bCs/>
        </w:rPr>
        <w:t>N_components</w:t>
      </w:r>
      <w:proofErr w:type="spellEnd"/>
      <w:r>
        <w:rPr>
          <w:bCs/>
        </w:rPr>
        <w:t xml:space="preserve"> = 30 =&gt; </w:t>
      </w:r>
      <w:r w:rsidR="00037284">
        <w:rPr>
          <w:bCs/>
        </w:rPr>
        <w:t>92.60</w:t>
      </w:r>
      <w:r>
        <w:rPr>
          <w:bCs/>
        </w:rPr>
        <w:t>% variability</w:t>
      </w:r>
    </w:p>
    <w:p w:rsidR="00CF64E1" w:rsidRDefault="00CF64E1" w:rsidP="00CF64E1">
      <w:pPr>
        <w:pStyle w:val="TextJD"/>
        <w:numPr>
          <w:ilvl w:val="2"/>
          <w:numId w:val="31"/>
        </w:numPr>
        <w:rPr>
          <w:bCs/>
        </w:rPr>
      </w:pPr>
      <w:proofErr w:type="spellStart"/>
      <w:r>
        <w:rPr>
          <w:bCs/>
        </w:rPr>
        <w:t>N_components</w:t>
      </w:r>
      <w:proofErr w:type="spellEnd"/>
      <w:r>
        <w:rPr>
          <w:bCs/>
        </w:rPr>
        <w:t xml:space="preserve"> = 20 =&gt; 8</w:t>
      </w:r>
      <w:r w:rsidR="00037284">
        <w:rPr>
          <w:bCs/>
        </w:rPr>
        <w:t>3.95</w:t>
      </w:r>
      <w:r>
        <w:rPr>
          <w:bCs/>
        </w:rPr>
        <w:t>% variability</w:t>
      </w:r>
    </w:p>
    <w:p w:rsidR="00CF64E1" w:rsidRDefault="00CF64E1" w:rsidP="00CF64E1">
      <w:pPr>
        <w:pStyle w:val="TextJD"/>
        <w:numPr>
          <w:ilvl w:val="2"/>
          <w:numId w:val="31"/>
        </w:numPr>
        <w:rPr>
          <w:bCs/>
        </w:rPr>
      </w:pPr>
      <w:proofErr w:type="spellStart"/>
      <w:r>
        <w:rPr>
          <w:bCs/>
        </w:rPr>
        <w:t>N_components</w:t>
      </w:r>
      <w:proofErr w:type="spellEnd"/>
      <w:r>
        <w:rPr>
          <w:bCs/>
        </w:rPr>
        <w:t xml:space="preserve"> = 15 =&gt; </w:t>
      </w:r>
      <w:r w:rsidR="00037284">
        <w:rPr>
          <w:bCs/>
        </w:rPr>
        <w:t>75.73</w:t>
      </w:r>
      <w:r>
        <w:rPr>
          <w:bCs/>
        </w:rPr>
        <w:t>% variability</w:t>
      </w:r>
    </w:p>
    <w:p w:rsidR="00CF64E1" w:rsidRPr="00CF64E1" w:rsidRDefault="00CF64E1" w:rsidP="00CF64E1">
      <w:pPr>
        <w:pStyle w:val="TextJD"/>
        <w:numPr>
          <w:ilvl w:val="2"/>
          <w:numId w:val="31"/>
        </w:numPr>
        <w:rPr>
          <w:bCs/>
        </w:rPr>
      </w:pPr>
      <w:proofErr w:type="spellStart"/>
      <w:r>
        <w:rPr>
          <w:bCs/>
        </w:rPr>
        <w:t>N_components</w:t>
      </w:r>
      <w:proofErr w:type="spellEnd"/>
      <w:r>
        <w:rPr>
          <w:bCs/>
        </w:rPr>
        <w:t xml:space="preserve"> = 10 =&gt; </w:t>
      </w:r>
      <w:r w:rsidR="00037284">
        <w:rPr>
          <w:bCs/>
        </w:rPr>
        <w:t>62.50</w:t>
      </w:r>
      <w:r>
        <w:rPr>
          <w:bCs/>
        </w:rPr>
        <w:t>% variability</w:t>
      </w:r>
    </w:p>
    <w:p w:rsidR="00A2108A" w:rsidRDefault="00A2108A" w:rsidP="00A2108A">
      <w:pPr>
        <w:pStyle w:val="TextJD"/>
        <w:numPr>
          <w:ilvl w:val="1"/>
          <w:numId w:val="31"/>
        </w:numPr>
        <w:rPr>
          <w:bCs/>
        </w:rPr>
      </w:pPr>
      <w:r>
        <w:rPr>
          <w:bCs/>
        </w:rPr>
        <w:t>Lasso for the feature selection, compared to Ridge regression</w:t>
      </w:r>
    </w:p>
    <w:p w:rsidR="00A2108A" w:rsidRDefault="00A2108A" w:rsidP="00A2108A">
      <w:pPr>
        <w:pStyle w:val="TextJD"/>
        <w:numPr>
          <w:ilvl w:val="1"/>
          <w:numId w:val="31"/>
        </w:numPr>
        <w:rPr>
          <w:bCs/>
        </w:rPr>
      </w:pPr>
      <w:r>
        <w:rPr>
          <w:bCs/>
        </w:rPr>
        <w:t>SVM due to its strength in previous works, also helps with inference</w:t>
      </w:r>
    </w:p>
    <w:p w:rsidR="00A2108A" w:rsidRDefault="00A2108A" w:rsidP="00A2108A">
      <w:pPr>
        <w:pStyle w:val="TextJD"/>
        <w:numPr>
          <w:ilvl w:val="1"/>
          <w:numId w:val="31"/>
        </w:numPr>
        <w:rPr>
          <w:bCs/>
        </w:rPr>
      </w:pPr>
      <w:r>
        <w:rPr>
          <w:bCs/>
        </w:rPr>
        <w:t>Logistic regression due to its inference abilities</w:t>
      </w:r>
    </w:p>
    <w:p w:rsidR="00631C44" w:rsidRDefault="00631C44" w:rsidP="00A2108A">
      <w:pPr>
        <w:pStyle w:val="TextJD"/>
        <w:numPr>
          <w:ilvl w:val="1"/>
          <w:numId w:val="31"/>
        </w:numPr>
        <w:rPr>
          <w:bCs/>
        </w:rPr>
      </w:pPr>
      <w:r>
        <w:rPr>
          <w:bCs/>
        </w:rPr>
        <w:t>Decision tree due to binary nature of some datapoints</w:t>
      </w:r>
    </w:p>
    <w:p w:rsidR="00631C44" w:rsidRDefault="00631C44" w:rsidP="00A2108A">
      <w:pPr>
        <w:pStyle w:val="TextJD"/>
        <w:numPr>
          <w:ilvl w:val="1"/>
          <w:numId w:val="31"/>
        </w:numPr>
        <w:rPr>
          <w:bCs/>
        </w:rPr>
      </w:pPr>
      <w:r>
        <w:rPr>
          <w:bCs/>
        </w:rPr>
        <w:t>Random forests to produce low variance models of decision trees</w:t>
      </w:r>
    </w:p>
    <w:p w:rsidR="00A2108A" w:rsidRDefault="00A2108A" w:rsidP="00A2108A">
      <w:pPr>
        <w:pStyle w:val="TextJD"/>
        <w:numPr>
          <w:ilvl w:val="1"/>
          <w:numId w:val="31"/>
        </w:numPr>
        <w:rPr>
          <w:bCs/>
        </w:rPr>
      </w:pPr>
      <w:proofErr w:type="spellStart"/>
      <w:r>
        <w:rPr>
          <w:bCs/>
        </w:rPr>
        <w:t>DBScan</w:t>
      </w:r>
      <w:proofErr w:type="spellEnd"/>
      <w:r>
        <w:rPr>
          <w:bCs/>
        </w:rPr>
        <w:t xml:space="preserve"> to find outliers</w:t>
      </w:r>
    </w:p>
    <w:p w:rsidR="00A2108A" w:rsidRPr="00A2108A" w:rsidRDefault="00E22BB4" w:rsidP="00A2108A">
      <w:pPr>
        <w:pStyle w:val="TextJD"/>
        <w:numPr>
          <w:ilvl w:val="0"/>
          <w:numId w:val="31"/>
        </w:numPr>
        <w:rPr>
          <w:bCs/>
        </w:rPr>
      </w:pPr>
      <w:r w:rsidRPr="00E22BB4">
        <w:rPr>
          <w:bCs/>
        </w:rPr>
        <w:t>Describe (in detail) how each model was developed</w:t>
      </w:r>
    </w:p>
    <w:p w:rsidR="00E22BB4" w:rsidRDefault="00E22BB4" w:rsidP="00E22BB4">
      <w:pPr>
        <w:pStyle w:val="FirstStoryHeaderOnlyJD"/>
      </w:pPr>
      <w:r>
        <w:t>Results</w:t>
      </w:r>
    </w:p>
    <w:p w:rsidR="00E22BB4" w:rsidRPr="00E22BB4" w:rsidRDefault="00E22BB4" w:rsidP="00E22BB4">
      <w:pPr>
        <w:pStyle w:val="TextJD"/>
        <w:numPr>
          <w:ilvl w:val="0"/>
          <w:numId w:val="32"/>
        </w:numPr>
        <w:rPr>
          <w:bCs/>
        </w:rPr>
      </w:pPr>
      <w:r w:rsidRPr="00E22BB4">
        <w:rPr>
          <w:bCs/>
        </w:rPr>
        <w:t>Describe your model results</w:t>
      </w:r>
    </w:p>
    <w:p w:rsidR="00E22BB4" w:rsidRDefault="00E22BB4" w:rsidP="00E22BB4">
      <w:pPr>
        <w:pStyle w:val="TextJD"/>
        <w:ind w:left="1440"/>
        <w:rPr>
          <w:i/>
          <w:iCs/>
          <w:color w:val="367C2B" w:themeColor="accent2"/>
        </w:rPr>
      </w:pPr>
      <w:r w:rsidRPr="00E22BB4">
        <w:rPr>
          <w:i/>
          <w:iCs/>
          <w:color w:val="367C2B" w:themeColor="accent2"/>
        </w:rPr>
        <w:t xml:space="preserve">Hint: </w:t>
      </w:r>
      <w:r>
        <w:rPr>
          <w:i/>
          <w:iCs/>
          <w:color w:val="367C2B" w:themeColor="accent2"/>
        </w:rPr>
        <w:t>I</w:t>
      </w:r>
      <w:r w:rsidRPr="00E22BB4">
        <w:rPr>
          <w:i/>
          <w:iCs/>
          <w:color w:val="367C2B" w:themeColor="accent2"/>
        </w:rPr>
        <w:t>t may be helpful to include tables</w:t>
      </w:r>
      <w:r w:rsidR="00ED615D">
        <w:rPr>
          <w:i/>
          <w:iCs/>
          <w:color w:val="367C2B" w:themeColor="accent2"/>
        </w:rPr>
        <w:t xml:space="preserve"> or </w:t>
      </w:r>
      <w:r w:rsidRPr="00E22BB4">
        <w:rPr>
          <w:i/>
          <w:iCs/>
          <w:color w:val="367C2B" w:themeColor="accent2"/>
        </w:rPr>
        <w:t>graphs</w:t>
      </w:r>
    </w:p>
    <w:p w:rsidR="00CA3EE2" w:rsidRPr="00CA3EE2" w:rsidRDefault="00CA3EE2" w:rsidP="00CA3EE2">
      <w:pPr>
        <w:pStyle w:val="TextJD"/>
        <w:ind w:left="1440"/>
        <w:rPr>
          <w:iCs/>
          <w:color w:val="auto"/>
        </w:rPr>
      </w:pPr>
      <w:r w:rsidRPr="00CA3EE2">
        <w:rPr>
          <w:iCs/>
          <w:color w:val="auto"/>
        </w:rPr>
        <w:t xml:space="preserve">Training </w:t>
      </w:r>
      <w:proofErr w:type="spellStart"/>
      <w:r w:rsidRPr="00CA3EE2">
        <w:rPr>
          <w:iCs/>
          <w:color w:val="auto"/>
        </w:rPr>
        <w:t>DBScan</w:t>
      </w:r>
      <w:proofErr w:type="spellEnd"/>
      <w:r w:rsidRPr="00CA3EE2">
        <w:rPr>
          <w:iCs/>
          <w:color w:val="auto"/>
        </w:rPr>
        <w:t xml:space="preserve"> with eps = 0.2 and </w:t>
      </w:r>
      <w:proofErr w:type="spellStart"/>
      <w:r w:rsidRPr="00CA3EE2">
        <w:rPr>
          <w:iCs/>
          <w:color w:val="auto"/>
        </w:rPr>
        <w:t>min_samples</w:t>
      </w:r>
      <w:proofErr w:type="spellEnd"/>
      <w:r w:rsidRPr="00CA3EE2">
        <w:rPr>
          <w:iCs/>
          <w:color w:val="auto"/>
        </w:rPr>
        <w:t xml:space="preserve"> = 3...</w:t>
      </w:r>
    </w:p>
    <w:p w:rsidR="00CA3EE2" w:rsidRPr="00CA3EE2" w:rsidRDefault="00CA3EE2" w:rsidP="00CA3EE2">
      <w:pPr>
        <w:pStyle w:val="TextJD"/>
        <w:ind w:left="1440"/>
        <w:rPr>
          <w:iCs/>
          <w:color w:val="auto"/>
        </w:rPr>
      </w:pPr>
      <w:r w:rsidRPr="00CA3EE2">
        <w:rPr>
          <w:iCs/>
          <w:color w:val="auto"/>
        </w:rPr>
        <w:t>Epsilon: 0.2, Min samples: 3, Num outliers: 9909, Score: -0.5594504635496482</w:t>
      </w:r>
    </w:p>
    <w:p w:rsidR="00CA3EE2" w:rsidRPr="00CA3EE2" w:rsidRDefault="00CA3EE2" w:rsidP="00CA3EE2">
      <w:pPr>
        <w:pStyle w:val="TextJD"/>
        <w:ind w:left="1440"/>
        <w:rPr>
          <w:iCs/>
          <w:color w:val="auto"/>
        </w:rPr>
      </w:pPr>
      <w:r w:rsidRPr="00CA3EE2">
        <w:rPr>
          <w:iCs/>
          <w:color w:val="auto"/>
        </w:rPr>
        <w:t xml:space="preserve">Training </w:t>
      </w:r>
      <w:proofErr w:type="spellStart"/>
      <w:r w:rsidRPr="00CA3EE2">
        <w:rPr>
          <w:iCs/>
          <w:color w:val="auto"/>
        </w:rPr>
        <w:t>DBScan</w:t>
      </w:r>
      <w:proofErr w:type="spellEnd"/>
      <w:r w:rsidRPr="00CA3EE2">
        <w:rPr>
          <w:iCs/>
          <w:color w:val="auto"/>
        </w:rPr>
        <w:t xml:space="preserve"> with eps = 0.2 and </w:t>
      </w:r>
      <w:proofErr w:type="spellStart"/>
      <w:r w:rsidRPr="00CA3EE2">
        <w:rPr>
          <w:iCs/>
          <w:color w:val="auto"/>
        </w:rPr>
        <w:t>min_samples</w:t>
      </w:r>
      <w:proofErr w:type="spellEnd"/>
      <w:r w:rsidRPr="00CA3EE2">
        <w:rPr>
          <w:iCs/>
          <w:color w:val="auto"/>
        </w:rPr>
        <w:t xml:space="preserve"> = 5...</w:t>
      </w:r>
    </w:p>
    <w:p w:rsidR="00CA3EE2" w:rsidRPr="00CA3EE2" w:rsidRDefault="00CA3EE2" w:rsidP="00CA3EE2">
      <w:pPr>
        <w:pStyle w:val="TextJD"/>
        <w:ind w:left="1440"/>
        <w:rPr>
          <w:iCs/>
          <w:color w:val="auto"/>
        </w:rPr>
      </w:pPr>
      <w:r w:rsidRPr="00CA3EE2">
        <w:rPr>
          <w:iCs/>
          <w:color w:val="auto"/>
        </w:rPr>
        <w:t>Epsilon: 0.2, Min samples: 5, Num outliers: 11995, Score: -0.6832048304002939</w:t>
      </w:r>
    </w:p>
    <w:p w:rsidR="00CA3EE2" w:rsidRPr="00CA3EE2" w:rsidRDefault="00CA3EE2" w:rsidP="00CA3EE2">
      <w:pPr>
        <w:pStyle w:val="TextJD"/>
        <w:ind w:left="1440"/>
        <w:rPr>
          <w:iCs/>
          <w:color w:val="auto"/>
        </w:rPr>
      </w:pPr>
      <w:r w:rsidRPr="00CA3EE2">
        <w:rPr>
          <w:iCs/>
          <w:color w:val="auto"/>
        </w:rPr>
        <w:t xml:space="preserve">Training </w:t>
      </w:r>
      <w:proofErr w:type="spellStart"/>
      <w:r w:rsidRPr="00CA3EE2">
        <w:rPr>
          <w:iCs/>
          <w:color w:val="auto"/>
        </w:rPr>
        <w:t>DBScan</w:t>
      </w:r>
      <w:proofErr w:type="spellEnd"/>
      <w:r w:rsidRPr="00CA3EE2">
        <w:rPr>
          <w:iCs/>
          <w:color w:val="auto"/>
        </w:rPr>
        <w:t xml:space="preserve"> with eps = 0.2 and </w:t>
      </w:r>
      <w:proofErr w:type="spellStart"/>
      <w:r w:rsidRPr="00CA3EE2">
        <w:rPr>
          <w:iCs/>
          <w:color w:val="auto"/>
        </w:rPr>
        <w:t>min_samples</w:t>
      </w:r>
      <w:proofErr w:type="spellEnd"/>
      <w:r w:rsidRPr="00CA3EE2">
        <w:rPr>
          <w:iCs/>
          <w:color w:val="auto"/>
        </w:rPr>
        <w:t xml:space="preserve"> = 10...</w:t>
      </w:r>
    </w:p>
    <w:p w:rsidR="00CA3EE2" w:rsidRPr="00CA3EE2" w:rsidRDefault="00CA3EE2" w:rsidP="00CA3EE2">
      <w:pPr>
        <w:pStyle w:val="TextJD"/>
        <w:ind w:left="1440"/>
        <w:rPr>
          <w:iCs/>
          <w:color w:val="auto"/>
        </w:rPr>
      </w:pPr>
      <w:r w:rsidRPr="00CA3EE2">
        <w:rPr>
          <w:iCs/>
          <w:color w:val="auto"/>
        </w:rPr>
        <w:t>Epsilon: 0.2, Min samples: 10, Num outliers: 13223, Score: -0.4304529893288533</w:t>
      </w:r>
    </w:p>
    <w:p w:rsidR="00CA3EE2" w:rsidRPr="00CA3EE2" w:rsidRDefault="00CA3EE2" w:rsidP="00CA3EE2">
      <w:pPr>
        <w:pStyle w:val="TextJD"/>
        <w:ind w:left="1440"/>
        <w:rPr>
          <w:iCs/>
          <w:color w:val="auto"/>
        </w:rPr>
      </w:pPr>
      <w:r w:rsidRPr="00CA3EE2">
        <w:rPr>
          <w:iCs/>
          <w:color w:val="auto"/>
        </w:rPr>
        <w:t xml:space="preserve">Training </w:t>
      </w:r>
      <w:proofErr w:type="spellStart"/>
      <w:r w:rsidRPr="00CA3EE2">
        <w:rPr>
          <w:iCs/>
          <w:color w:val="auto"/>
        </w:rPr>
        <w:t>DBScan</w:t>
      </w:r>
      <w:proofErr w:type="spellEnd"/>
      <w:r w:rsidRPr="00CA3EE2">
        <w:rPr>
          <w:iCs/>
          <w:color w:val="auto"/>
        </w:rPr>
        <w:t xml:space="preserve"> with eps = 0.5 and </w:t>
      </w:r>
      <w:proofErr w:type="spellStart"/>
      <w:r w:rsidRPr="00CA3EE2">
        <w:rPr>
          <w:iCs/>
          <w:color w:val="auto"/>
        </w:rPr>
        <w:t>min_samples</w:t>
      </w:r>
      <w:proofErr w:type="spellEnd"/>
      <w:r w:rsidRPr="00CA3EE2">
        <w:rPr>
          <w:iCs/>
          <w:color w:val="auto"/>
        </w:rPr>
        <w:t xml:space="preserve"> = 3...</w:t>
      </w:r>
    </w:p>
    <w:p w:rsidR="00CA3EE2" w:rsidRPr="00CA3EE2" w:rsidRDefault="00CA3EE2" w:rsidP="00CA3EE2">
      <w:pPr>
        <w:pStyle w:val="TextJD"/>
        <w:ind w:left="1440"/>
        <w:rPr>
          <w:iCs/>
          <w:color w:val="auto"/>
        </w:rPr>
      </w:pPr>
      <w:r w:rsidRPr="00CA3EE2">
        <w:rPr>
          <w:iCs/>
          <w:color w:val="auto"/>
        </w:rPr>
        <w:t>Epsilon: 0.5, Min samples: 3, Num outliers: 1606, Score: -0.1326926021099541</w:t>
      </w:r>
    </w:p>
    <w:p w:rsidR="00CA3EE2" w:rsidRPr="00CA3EE2" w:rsidRDefault="00CA3EE2" w:rsidP="00CA3EE2">
      <w:pPr>
        <w:pStyle w:val="TextJD"/>
        <w:ind w:left="1440"/>
        <w:rPr>
          <w:iCs/>
          <w:color w:val="auto"/>
        </w:rPr>
      </w:pPr>
      <w:r w:rsidRPr="00CA3EE2">
        <w:rPr>
          <w:iCs/>
          <w:color w:val="auto"/>
        </w:rPr>
        <w:t xml:space="preserve">Training </w:t>
      </w:r>
      <w:proofErr w:type="spellStart"/>
      <w:r w:rsidRPr="00CA3EE2">
        <w:rPr>
          <w:iCs/>
          <w:color w:val="auto"/>
        </w:rPr>
        <w:t>DBScan</w:t>
      </w:r>
      <w:proofErr w:type="spellEnd"/>
      <w:r w:rsidRPr="00CA3EE2">
        <w:rPr>
          <w:iCs/>
          <w:color w:val="auto"/>
        </w:rPr>
        <w:t xml:space="preserve"> with eps = 0.5 and </w:t>
      </w:r>
      <w:proofErr w:type="spellStart"/>
      <w:r w:rsidRPr="00CA3EE2">
        <w:rPr>
          <w:iCs/>
          <w:color w:val="auto"/>
        </w:rPr>
        <w:t>min_samples</w:t>
      </w:r>
      <w:proofErr w:type="spellEnd"/>
      <w:r w:rsidRPr="00CA3EE2">
        <w:rPr>
          <w:iCs/>
          <w:color w:val="auto"/>
        </w:rPr>
        <w:t xml:space="preserve"> = 5...</w:t>
      </w:r>
    </w:p>
    <w:p w:rsidR="00CA3EE2" w:rsidRPr="00CA3EE2" w:rsidRDefault="00CA3EE2" w:rsidP="00CA3EE2">
      <w:pPr>
        <w:pStyle w:val="TextJD"/>
        <w:ind w:left="1440"/>
        <w:rPr>
          <w:iCs/>
          <w:color w:val="auto"/>
        </w:rPr>
      </w:pPr>
      <w:r w:rsidRPr="00CA3EE2">
        <w:rPr>
          <w:iCs/>
          <w:color w:val="auto"/>
        </w:rPr>
        <w:t>Epsilon: 0.5, Min samples: 5, Num outliers: 2454, Score: -0.04738586686913065</w:t>
      </w:r>
    </w:p>
    <w:p w:rsidR="00CA3EE2" w:rsidRPr="00CA3EE2" w:rsidRDefault="00CA3EE2" w:rsidP="00CA3EE2">
      <w:pPr>
        <w:pStyle w:val="TextJD"/>
        <w:ind w:left="1440"/>
        <w:rPr>
          <w:iCs/>
          <w:color w:val="auto"/>
        </w:rPr>
      </w:pPr>
      <w:r w:rsidRPr="00CA3EE2">
        <w:rPr>
          <w:iCs/>
          <w:color w:val="auto"/>
        </w:rPr>
        <w:t xml:space="preserve">Training </w:t>
      </w:r>
      <w:proofErr w:type="spellStart"/>
      <w:r w:rsidRPr="00CA3EE2">
        <w:rPr>
          <w:iCs/>
          <w:color w:val="auto"/>
        </w:rPr>
        <w:t>DBScan</w:t>
      </w:r>
      <w:proofErr w:type="spellEnd"/>
      <w:r w:rsidRPr="00CA3EE2">
        <w:rPr>
          <w:iCs/>
          <w:color w:val="auto"/>
        </w:rPr>
        <w:t xml:space="preserve"> with eps = 0.5 and </w:t>
      </w:r>
      <w:proofErr w:type="spellStart"/>
      <w:r w:rsidRPr="00CA3EE2">
        <w:rPr>
          <w:iCs/>
          <w:color w:val="auto"/>
        </w:rPr>
        <w:t>min_samples</w:t>
      </w:r>
      <w:proofErr w:type="spellEnd"/>
      <w:r w:rsidRPr="00CA3EE2">
        <w:rPr>
          <w:iCs/>
          <w:color w:val="auto"/>
        </w:rPr>
        <w:t xml:space="preserve"> = 10...</w:t>
      </w:r>
    </w:p>
    <w:p w:rsidR="00CA3EE2" w:rsidRPr="00CA3EE2" w:rsidRDefault="00CA3EE2" w:rsidP="00CA3EE2">
      <w:pPr>
        <w:pStyle w:val="TextJD"/>
        <w:ind w:left="1440"/>
        <w:rPr>
          <w:iCs/>
          <w:color w:val="auto"/>
        </w:rPr>
      </w:pPr>
      <w:r w:rsidRPr="00CA3EE2">
        <w:rPr>
          <w:iCs/>
          <w:color w:val="auto"/>
        </w:rPr>
        <w:t>Epsilon: 0.5, Min samples: 10, Num outliers: 4223, Score: -0.03814675306936041</w:t>
      </w:r>
    </w:p>
    <w:p w:rsidR="00CA3EE2" w:rsidRPr="00CA3EE2" w:rsidRDefault="00CA3EE2" w:rsidP="00CA3EE2">
      <w:pPr>
        <w:pStyle w:val="TextJD"/>
        <w:ind w:left="1440"/>
        <w:rPr>
          <w:iCs/>
          <w:color w:val="auto"/>
        </w:rPr>
      </w:pPr>
      <w:r w:rsidRPr="00CA3EE2">
        <w:rPr>
          <w:iCs/>
          <w:color w:val="auto"/>
        </w:rPr>
        <w:t xml:space="preserve">Training </w:t>
      </w:r>
      <w:proofErr w:type="spellStart"/>
      <w:r w:rsidRPr="00CA3EE2">
        <w:rPr>
          <w:iCs/>
          <w:color w:val="auto"/>
        </w:rPr>
        <w:t>DBScan</w:t>
      </w:r>
      <w:proofErr w:type="spellEnd"/>
      <w:r w:rsidRPr="00CA3EE2">
        <w:rPr>
          <w:iCs/>
          <w:color w:val="auto"/>
        </w:rPr>
        <w:t xml:space="preserve"> with eps = 1.0 and </w:t>
      </w:r>
      <w:proofErr w:type="spellStart"/>
      <w:r w:rsidRPr="00CA3EE2">
        <w:rPr>
          <w:iCs/>
          <w:color w:val="auto"/>
        </w:rPr>
        <w:t>min_samples</w:t>
      </w:r>
      <w:proofErr w:type="spellEnd"/>
      <w:r w:rsidRPr="00CA3EE2">
        <w:rPr>
          <w:iCs/>
          <w:color w:val="auto"/>
        </w:rPr>
        <w:t xml:space="preserve"> = 3...</w:t>
      </w:r>
    </w:p>
    <w:p w:rsidR="00CA3EE2" w:rsidRPr="00CA3EE2" w:rsidRDefault="00CA3EE2" w:rsidP="00CA3EE2">
      <w:pPr>
        <w:pStyle w:val="TextJD"/>
        <w:ind w:left="1440"/>
        <w:rPr>
          <w:iCs/>
          <w:color w:val="auto"/>
        </w:rPr>
      </w:pPr>
      <w:r w:rsidRPr="00CA3EE2">
        <w:rPr>
          <w:iCs/>
          <w:color w:val="auto"/>
        </w:rPr>
        <w:lastRenderedPageBreak/>
        <w:t>Epsilon: 1.0, Min samples: 3, Num outliers: 110, Score: 0.29439934959530417</w:t>
      </w:r>
    </w:p>
    <w:p w:rsidR="00CA3EE2" w:rsidRPr="00CA3EE2" w:rsidRDefault="00CA3EE2" w:rsidP="00CA3EE2">
      <w:pPr>
        <w:pStyle w:val="TextJD"/>
        <w:ind w:left="1440"/>
        <w:rPr>
          <w:iCs/>
          <w:color w:val="auto"/>
        </w:rPr>
      </w:pPr>
      <w:r w:rsidRPr="00CA3EE2">
        <w:rPr>
          <w:iCs/>
          <w:color w:val="auto"/>
        </w:rPr>
        <w:t xml:space="preserve">Training </w:t>
      </w:r>
      <w:proofErr w:type="spellStart"/>
      <w:r w:rsidRPr="00CA3EE2">
        <w:rPr>
          <w:iCs/>
          <w:color w:val="auto"/>
        </w:rPr>
        <w:t>DBScan</w:t>
      </w:r>
      <w:proofErr w:type="spellEnd"/>
      <w:r w:rsidRPr="00CA3EE2">
        <w:rPr>
          <w:iCs/>
          <w:color w:val="auto"/>
        </w:rPr>
        <w:t xml:space="preserve"> with eps = 1.0 and </w:t>
      </w:r>
      <w:proofErr w:type="spellStart"/>
      <w:r w:rsidRPr="00CA3EE2">
        <w:rPr>
          <w:iCs/>
          <w:color w:val="auto"/>
        </w:rPr>
        <w:t>min_samples</w:t>
      </w:r>
      <w:proofErr w:type="spellEnd"/>
      <w:r w:rsidRPr="00CA3EE2">
        <w:rPr>
          <w:iCs/>
          <w:color w:val="auto"/>
        </w:rPr>
        <w:t xml:space="preserve"> = 5...</w:t>
      </w:r>
    </w:p>
    <w:p w:rsidR="00CA3EE2" w:rsidRPr="00CA3EE2" w:rsidRDefault="00CA3EE2" w:rsidP="00CA3EE2">
      <w:pPr>
        <w:pStyle w:val="TextJD"/>
        <w:ind w:left="1440"/>
        <w:rPr>
          <w:iCs/>
          <w:color w:val="auto"/>
        </w:rPr>
      </w:pPr>
      <w:r w:rsidRPr="00CA3EE2">
        <w:rPr>
          <w:iCs/>
          <w:color w:val="auto"/>
        </w:rPr>
        <w:t>Epsilon: 1.0, Min samples: 5, Num outliers: 212, Score: 0.3038236139340124</w:t>
      </w:r>
    </w:p>
    <w:p w:rsidR="00CA3EE2" w:rsidRPr="00CA3EE2" w:rsidRDefault="00CA3EE2" w:rsidP="00CA3EE2">
      <w:pPr>
        <w:pStyle w:val="TextJD"/>
        <w:ind w:left="1440"/>
        <w:rPr>
          <w:iCs/>
          <w:color w:val="auto"/>
        </w:rPr>
      </w:pPr>
      <w:r w:rsidRPr="00CA3EE2">
        <w:rPr>
          <w:iCs/>
          <w:color w:val="auto"/>
        </w:rPr>
        <w:t xml:space="preserve">Training </w:t>
      </w:r>
      <w:proofErr w:type="spellStart"/>
      <w:r w:rsidRPr="00CA3EE2">
        <w:rPr>
          <w:iCs/>
          <w:color w:val="auto"/>
        </w:rPr>
        <w:t>DBScan</w:t>
      </w:r>
      <w:proofErr w:type="spellEnd"/>
      <w:r w:rsidRPr="00CA3EE2">
        <w:rPr>
          <w:iCs/>
          <w:color w:val="auto"/>
        </w:rPr>
        <w:t xml:space="preserve"> with eps = 1.0 and </w:t>
      </w:r>
      <w:proofErr w:type="spellStart"/>
      <w:r w:rsidRPr="00CA3EE2">
        <w:rPr>
          <w:iCs/>
          <w:color w:val="auto"/>
        </w:rPr>
        <w:t>min_samples</w:t>
      </w:r>
      <w:proofErr w:type="spellEnd"/>
      <w:r w:rsidRPr="00CA3EE2">
        <w:rPr>
          <w:iCs/>
          <w:color w:val="auto"/>
        </w:rPr>
        <w:t xml:space="preserve"> = 10...</w:t>
      </w:r>
    </w:p>
    <w:p w:rsidR="00CA3EE2" w:rsidRDefault="00CA3EE2" w:rsidP="00CA3EE2">
      <w:pPr>
        <w:pStyle w:val="TextJD"/>
        <w:ind w:left="1440"/>
        <w:rPr>
          <w:iCs/>
          <w:color w:val="auto"/>
        </w:rPr>
      </w:pPr>
      <w:r w:rsidRPr="00CA3EE2">
        <w:rPr>
          <w:iCs/>
          <w:color w:val="auto"/>
        </w:rPr>
        <w:t>Epsilon: 1.0, Min samples: 10, Num outliers: 558, Score: 0.2999014259663512</w:t>
      </w:r>
    </w:p>
    <w:p w:rsidR="00CA3EE2" w:rsidRDefault="00CA3EE2" w:rsidP="00CA3EE2">
      <w:pPr>
        <w:pStyle w:val="TextJD"/>
        <w:ind w:left="1440"/>
        <w:rPr>
          <w:iCs/>
          <w:color w:val="auto"/>
        </w:rPr>
      </w:pPr>
      <w:r>
        <w:rPr>
          <w:b/>
          <w:iCs/>
          <w:color w:val="auto"/>
        </w:rPr>
        <w:t xml:space="preserve">Conclusion: </w:t>
      </w:r>
      <w:r>
        <w:rPr>
          <w:iCs/>
          <w:color w:val="auto"/>
        </w:rPr>
        <w:t>Not a ton of outliers</w:t>
      </w:r>
    </w:p>
    <w:p w:rsidR="00CA3EE2" w:rsidRPr="00CA3EE2" w:rsidRDefault="00CA3EE2" w:rsidP="00CA3EE2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Used silhouette score as scoring metric (ranges from -1 to +1, where values near 0 indicate overlapping clusters, -1 means wrong cluster assignments, and 1 is perfect separation of clusters)</w:t>
      </w:r>
    </w:p>
    <w:p w:rsidR="00CA3EE2" w:rsidRDefault="00CA3EE2" w:rsidP="00E22BB4">
      <w:pPr>
        <w:pStyle w:val="TextJD"/>
        <w:ind w:left="1440"/>
        <w:rPr>
          <w:iCs/>
          <w:color w:val="auto"/>
        </w:rPr>
      </w:pPr>
    </w:p>
    <w:p w:rsidR="00A2108A" w:rsidRDefault="00A2108A" w:rsidP="00E22BB4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 xml:space="preserve">Train on </w:t>
      </w:r>
      <w:r w:rsidR="008E63C3">
        <w:rPr>
          <w:iCs/>
          <w:color w:val="auto"/>
        </w:rPr>
        <w:t>0.</w:t>
      </w:r>
      <w:r>
        <w:rPr>
          <w:iCs/>
          <w:color w:val="auto"/>
        </w:rPr>
        <w:t>5</w:t>
      </w:r>
      <w:r w:rsidR="008E63C3">
        <w:rPr>
          <w:iCs/>
          <w:color w:val="auto"/>
        </w:rPr>
        <w:t>%</w:t>
      </w:r>
      <w:r>
        <w:rPr>
          <w:iCs/>
          <w:color w:val="auto"/>
        </w:rPr>
        <w:t xml:space="preserve"> of 581,012 samples </w:t>
      </w:r>
      <w:proofErr w:type="gramStart"/>
      <w:r>
        <w:rPr>
          <w:iCs/>
          <w:color w:val="auto"/>
        </w:rPr>
        <w:t>( 2905</w:t>
      </w:r>
      <w:proofErr w:type="gramEnd"/>
      <w:r>
        <w:rPr>
          <w:iCs/>
          <w:color w:val="auto"/>
        </w:rPr>
        <w:t xml:space="preserve"> samples )</w:t>
      </w:r>
    </w:p>
    <w:p w:rsidR="00A2108A" w:rsidRDefault="00A2108A" w:rsidP="00A2108A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Linear kernels</w:t>
      </w:r>
    </w:p>
    <w:p w:rsidR="00A2108A" w:rsidRDefault="00A2108A" w:rsidP="00A2108A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One-vs-</w:t>
      </w:r>
      <w:r w:rsidR="004B5E9C">
        <w:rPr>
          <w:iCs/>
          <w:color w:val="auto"/>
        </w:rPr>
        <w:t>rest</w:t>
      </w:r>
      <w:r>
        <w:rPr>
          <w:iCs/>
          <w:color w:val="auto"/>
        </w:rPr>
        <w:t xml:space="preserve"> classification scheme</w:t>
      </w:r>
    </w:p>
    <w:p w:rsidR="00631C44" w:rsidRDefault="00631C44" w:rsidP="00A2108A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Using 20 PCA components</w:t>
      </w:r>
    </w:p>
    <w:p w:rsidR="00361B45" w:rsidRDefault="00361B45" w:rsidP="00A2108A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Uniform scaling</w:t>
      </w:r>
    </w:p>
    <w:p w:rsidR="00754FA5" w:rsidRPr="00754FA5" w:rsidRDefault="00754FA5" w:rsidP="00A2108A">
      <w:pPr>
        <w:pStyle w:val="TextJD"/>
        <w:ind w:left="1440"/>
        <w:rPr>
          <w:b/>
          <w:iCs/>
          <w:color w:val="auto"/>
        </w:rPr>
      </w:pPr>
      <w:r w:rsidRPr="00754FA5">
        <w:rPr>
          <w:b/>
          <w:iCs/>
          <w:color w:val="auto"/>
        </w:rPr>
        <w:t>Before class balancing:</w:t>
      </w:r>
    </w:p>
    <w:p w:rsidR="00A2108A" w:rsidRDefault="00A2108A" w:rsidP="00E22BB4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0.1) = 0.6229</w:t>
      </w:r>
    </w:p>
    <w:p w:rsidR="00A2108A" w:rsidRDefault="00A2108A" w:rsidP="00E22BB4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ab/>
      </w:r>
      <w:r w:rsidRPr="00A2108A">
        <w:rPr>
          <w:iCs/>
          <w:color w:val="auto"/>
        </w:rPr>
        <w:t xml:space="preserve">[9015 9707 </w:t>
      </w:r>
      <w:proofErr w:type="gramStart"/>
      <w:r w:rsidRPr="00A2108A">
        <w:rPr>
          <w:iCs/>
          <w:color w:val="auto"/>
        </w:rPr>
        <w:t>1377  133</w:t>
      </w:r>
      <w:proofErr w:type="gramEnd"/>
      <w:r w:rsidRPr="00A2108A">
        <w:rPr>
          <w:iCs/>
          <w:color w:val="auto"/>
        </w:rPr>
        <w:t xml:space="preserve">  478  842 1037]</w:t>
      </w:r>
    </w:p>
    <w:p w:rsidR="00A2108A" w:rsidRDefault="00A2108A" w:rsidP="00E22BB4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0.1) = 0.6399</w:t>
      </w:r>
    </w:p>
    <w:p w:rsidR="00A2108A" w:rsidRDefault="00A2108A" w:rsidP="00E22BB4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ab/>
      </w:r>
      <w:r w:rsidRPr="00A2108A">
        <w:rPr>
          <w:iCs/>
          <w:color w:val="auto"/>
        </w:rPr>
        <w:t xml:space="preserve">[8501 9046 </w:t>
      </w:r>
      <w:proofErr w:type="gramStart"/>
      <w:r w:rsidRPr="00A2108A">
        <w:rPr>
          <w:iCs/>
          <w:color w:val="auto"/>
        </w:rPr>
        <w:t>1175  133</w:t>
      </w:r>
      <w:proofErr w:type="gramEnd"/>
      <w:r w:rsidRPr="00A2108A">
        <w:rPr>
          <w:iCs/>
          <w:color w:val="auto"/>
        </w:rPr>
        <w:t xml:space="preserve">  478  842  928]</w:t>
      </w:r>
    </w:p>
    <w:p w:rsidR="00A2108A" w:rsidRDefault="00A2108A" w:rsidP="00E22BB4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0.5) = 0.6410</w:t>
      </w:r>
    </w:p>
    <w:p w:rsidR="00A2108A" w:rsidRDefault="00A2108A" w:rsidP="00E22BB4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ab/>
      </w:r>
      <w:r w:rsidRPr="00A2108A">
        <w:rPr>
          <w:iCs/>
          <w:color w:val="auto"/>
        </w:rPr>
        <w:t xml:space="preserve">[8486 9112 </w:t>
      </w:r>
      <w:proofErr w:type="gramStart"/>
      <w:r w:rsidRPr="00A2108A">
        <w:rPr>
          <w:iCs/>
          <w:color w:val="auto"/>
        </w:rPr>
        <w:t>1197  131</w:t>
      </w:r>
      <w:proofErr w:type="gramEnd"/>
      <w:r w:rsidRPr="00A2108A">
        <w:rPr>
          <w:iCs/>
          <w:color w:val="auto"/>
        </w:rPr>
        <w:t xml:space="preserve">  478  842  856]</w:t>
      </w:r>
    </w:p>
    <w:p w:rsidR="00A2108A" w:rsidRDefault="00A2108A" w:rsidP="00E22BB4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1.0) = 0.6410</w:t>
      </w:r>
    </w:p>
    <w:p w:rsidR="008E63C3" w:rsidRDefault="008E63C3" w:rsidP="00E22BB4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ab/>
      </w:r>
      <w:r w:rsidRPr="008E63C3">
        <w:rPr>
          <w:iCs/>
          <w:color w:val="auto"/>
        </w:rPr>
        <w:t xml:space="preserve">[8470 9126 </w:t>
      </w:r>
      <w:proofErr w:type="gramStart"/>
      <w:r w:rsidRPr="008E63C3">
        <w:rPr>
          <w:iCs/>
          <w:color w:val="auto"/>
        </w:rPr>
        <w:t>1192  129</w:t>
      </w:r>
      <w:proofErr w:type="gramEnd"/>
      <w:r w:rsidRPr="008E63C3">
        <w:rPr>
          <w:iCs/>
          <w:color w:val="auto"/>
        </w:rPr>
        <w:t xml:space="preserve">  478  842  827]</w:t>
      </w:r>
    </w:p>
    <w:p w:rsidR="008E63C3" w:rsidRDefault="008E63C3" w:rsidP="00E22BB4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2.0) = 0.6100</w:t>
      </w:r>
    </w:p>
    <w:p w:rsidR="008E63C3" w:rsidRDefault="008E63C3" w:rsidP="00E22BB4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ab/>
      </w:r>
      <w:r w:rsidRPr="008E63C3">
        <w:rPr>
          <w:iCs/>
          <w:color w:val="auto"/>
        </w:rPr>
        <w:t xml:space="preserve">[8487 9215 </w:t>
      </w:r>
      <w:proofErr w:type="gramStart"/>
      <w:r w:rsidRPr="008E63C3">
        <w:rPr>
          <w:iCs/>
          <w:color w:val="auto"/>
        </w:rPr>
        <w:t>1210  128</w:t>
      </w:r>
      <w:proofErr w:type="gramEnd"/>
      <w:r w:rsidRPr="008E63C3">
        <w:rPr>
          <w:iCs/>
          <w:color w:val="auto"/>
        </w:rPr>
        <w:t xml:space="preserve">  478  842  820]</w:t>
      </w:r>
    </w:p>
    <w:p w:rsidR="00FD42DF" w:rsidRDefault="00FD42DF" w:rsidP="00E22BB4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With dimensionality reduction, still training on 0.5% of data, accuracies drop by about 4% on all models</w:t>
      </w:r>
    </w:p>
    <w:p w:rsidR="00754FA5" w:rsidRDefault="00754FA5" w:rsidP="00E22BB4">
      <w:pPr>
        <w:pStyle w:val="TextJD"/>
        <w:ind w:left="1440"/>
        <w:rPr>
          <w:b/>
          <w:iCs/>
          <w:color w:val="auto"/>
        </w:rPr>
      </w:pPr>
      <w:r>
        <w:rPr>
          <w:b/>
          <w:iCs/>
          <w:color w:val="auto"/>
        </w:rPr>
        <w:t>After class balancing:</w:t>
      </w:r>
    </w:p>
    <w:p w:rsidR="004B5E9C" w:rsidRPr="004B5E9C" w:rsidRDefault="004B5E9C" w:rsidP="00E22BB4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Linear Kernel</w:t>
      </w:r>
    </w:p>
    <w:p w:rsidR="00754FA5" w:rsidRPr="00754FA5" w:rsidRDefault="00754FA5" w:rsidP="00E22BB4">
      <w:pPr>
        <w:pStyle w:val="TextJD"/>
        <w:ind w:left="1440"/>
        <w:rPr>
          <w:i/>
          <w:iCs/>
          <w:color w:val="auto"/>
        </w:rPr>
      </w:pPr>
      <w:r w:rsidRPr="00754FA5">
        <w:rPr>
          <w:i/>
          <w:iCs/>
          <w:color w:val="auto"/>
        </w:rPr>
        <w:t>Using 0.5% of data for training</w:t>
      </w:r>
    </w:p>
    <w:p w:rsidR="00754FA5" w:rsidRDefault="00754FA5" w:rsidP="00754FA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0.1) = 0.1425</w:t>
      </w:r>
    </w:p>
    <w:p w:rsidR="00754FA5" w:rsidRDefault="00754FA5" w:rsidP="00754FA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0.1) = 0.4048</w:t>
      </w:r>
    </w:p>
    <w:p w:rsidR="00754FA5" w:rsidRDefault="00754FA5" w:rsidP="00754FA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lastRenderedPageBreak/>
        <w:t>SVM (C = 0.5) = 0.5291</w:t>
      </w:r>
    </w:p>
    <w:p w:rsidR="00754FA5" w:rsidRDefault="00754FA5" w:rsidP="00754FA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1.0) = 0.5373</w:t>
      </w:r>
    </w:p>
    <w:p w:rsidR="00754FA5" w:rsidRDefault="00754FA5" w:rsidP="00754FA5">
      <w:pPr>
        <w:pStyle w:val="TextJD"/>
        <w:ind w:left="1440"/>
        <w:rPr>
          <w:i/>
          <w:iCs/>
          <w:color w:val="auto"/>
        </w:rPr>
      </w:pPr>
      <w:r>
        <w:rPr>
          <w:i/>
          <w:iCs/>
          <w:color w:val="auto"/>
        </w:rPr>
        <w:t>Using 50% of data for training</w:t>
      </w:r>
    </w:p>
    <w:p w:rsidR="00754FA5" w:rsidRDefault="00754FA5" w:rsidP="00754FA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0.1) = 0.5572</w:t>
      </w:r>
    </w:p>
    <w:p w:rsidR="00754FA5" w:rsidRDefault="00754FA5" w:rsidP="00754FA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0.1) = 0.5688</w:t>
      </w:r>
    </w:p>
    <w:p w:rsidR="00754FA5" w:rsidRDefault="00754FA5" w:rsidP="00754FA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0.5) = 0.5759</w:t>
      </w:r>
    </w:p>
    <w:p w:rsidR="00754FA5" w:rsidRDefault="00754FA5" w:rsidP="00754FA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1.0) = 0.5762</w:t>
      </w:r>
    </w:p>
    <w:p w:rsidR="00754FA5" w:rsidRDefault="00754FA5" w:rsidP="00754FA5">
      <w:pPr>
        <w:pStyle w:val="TextJD"/>
        <w:ind w:left="1440"/>
        <w:rPr>
          <w:i/>
          <w:iCs/>
          <w:color w:val="auto"/>
        </w:rPr>
      </w:pPr>
      <w:r>
        <w:rPr>
          <w:i/>
          <w:iCs/>
          <w:color w:val="auto"/>
        </w:rPr>
        <w:t>Using 70% of data for training</w:t>
      </w:r>
    </w:p>
    <w:p w:rsidR="00754FA5" w:rsidRDefault="00754FA5" w:rsidP="00754FA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 xml:space="preserve">SVM (C = 0.1) = </w:t>
      </w:r>
      <w:r w:rsidR="00747A5F">
        <w:rPr>
          <w:iCs/>
          <w:color w:val="auto"/>
        </w:rPr>
        <w:t>0.5517</w:t>
      </w:r>
    </w:p>
    <w:p w:rsidR="00754FA5" w:rsidRDefault="00754FA5" w:rsidP="00754FA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0.1) = 0.</w:t>
      </w:r>
      <w:r w:rsidR="00747A5F">
        <w:rPr>
          <w:iCs/>
          <w:color w:val="auto"/>
        </w:rPr>
        <w:t>5654</w:t>
      </w:r>
    </w:p>
    <w:p w:rsidR="00754FA5" w:rsidRDefault="00754FA5" w:rsidP="00754FA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0.5) = 0.5</w:t>
      </w:r>
      <w:r w:rsidR="00747A5F">
        <w:rPr>
          <w:iCs/>
          <w:color w:val="auto"/>
        </w:rPr>
        <w:t>720</w:t>
      </w:r>
    </w:p>
    <w:p w:rsidR="00754FA5" w:rsidRDefault="00754FA5" w:rsidP="00754FA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1.0) = 0.5</w:t>
      </w:r>
      <w:r w:rsidR="00747A5F">
        <w:rPr>
          <w:iCs/>
          <w:color w:val="auto"/>
        </w:rPr>
        <w:t>725</w:t>
      </w:r>
    </w:p>
    <w:p w:rsidR="009338D7" w:rsidRDefault="009338D7" w:rsidP="00754FA5">
      <w:pPr>
        <w:pStyle w:val="TextJD"/>
        <w:ind w:left="1440"/>
        <w:rPr>
          <w:i/>
          <w:iCs/>
          <w:color w:val="auto"/>
        </w:rPr>
      </w:pPr>
      <w:r>
        <w:rPr>
          <w:i/>
          <w:iCs/>
          <w:color w:val="auto"/>
        </w:rPr>
        <w:t>Using 70% of data for training (</w:t>
      </w:r>
      <w:proofErr w:type="spellStart"/>
      <w:r>
        <w:rPr>
          <w:i/>
          <w:iCs/>
          <w:color w:val="auto"/>
        </w:rPr>
        <w:t>ovr</w:t>
      </w:r>
      <w:proofErr w:type="spellEnd"/>
      <w:r>
        <w:rPr>
          <w:i/>
          <w:iCs/>
          <w:color w:val="auto"/>
        </w:rPr>
        <w:t xml:space="preserve"> instead of </w:t>
      </w:r>
      <w:proofErr w:type="spellStart"/>
      <w:r>
        <w:rPr>
          <w:i/>
          <w:iCs/>
          <w:color w:val="auto"/>
        </w:rPr>
        <w:t>ovo</w:t>
      </w:r>
      <w:proofErr w:type="spellEnd"/>
      <w:r>
        <w:rPr>
          <w:i/>
          <w:iCs/>
          <w:color w:val="auto"/>
        </w:rPr>
        <w:t xml:space="preserve"> classification)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0.1) = 0.5623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0.1) = 0.5814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0.5) = 0.5900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1.0) = 0.5935</w:t>
      </w:r>
    </w:p>
    <w:p w:rsidR="009338D7" w:rsidRPr="009338D7" w:rsidRDefault="009338D7" w:rsidP="00754FA5">
      <w:pPr>
        <w:pStyle w:val="TextJD"/>
        <w:ind w:left="1440"/>
        <w:rPr>
          <w:iCs/>
          <w:color w:val="auto"/>
        </w:rPr>
      </w:pPr>
    </w:p>
    <w:p w:rsidR="004B5E9C" w:rsidRDefault="004B5E9C" w:rsidP="00754FA5">
      <w:pPr>
        <w:pStyle w:val="TextJD"/>
        <w:ind w:left="1440"/>
        <w:rPr>
          <w:iCs/>
          <w:color w:val="auto"/>
        </w:rPr>
      </w:pPr>
    </w:p>
    <w:p w:rsidR="004B5E9C" w:rsidRDefault="004B5E9C" w:rsidP="00754FA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RBF Kernel</w:t>
      </w:r>
    </w:p>
    <w:p w:rsidR="00361B45" w:rsidRPr="00361B45" w:rsidRDefault="00361B45" w:rsidP="00754FA5">
      <w:pPr>
        <w:pStyle w:val="TextJD"/>
        <w:ind w:left="1440"/>
        <w:rPr>
          <w:iCs/>
          <w:color w:val="auto"/>
        </w:rPr>
      </w:pPr>
      <w:proofErr w:type="spellStart"/>
      <w:r>
        <w:rPr>
          <w:i/>
          <w:iCs/>
          <w:color w:val="auto"/>
        </w:rPr>
        <w:t>ovr</w:t>
      </w:r>
      <w:proofErr w:type="spellEnd"/>
      <w:r>
        <w:rPr>
          <w:i/>
          <w:iCs/>
          <w:color w:val="auto"/>
        </w:rPr>
        <w:t xml:space="preserve"> classification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0.1) = 0.3956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0.1) = 0.5542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0.5) = 0.5679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1.0) = 0.5706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proofErr w:type="spellStart"/>
      <w:r>
        <w:rPr>
          <w:i/>
          <w:iCs/>
          <w:color w:val="auto"/>
        </w:rPr>
        <w:t>ovo</w:t>
      </w:r>
      <w:proofErr w:type="spellEnd"/>
      <w:r>
        <w:rPr>
          <w:i/>
          <w:iCs/>
          <w:color w:val="auto"/>
        </w:rPr>
        <w:t xml:space="preserve"> classification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0.1) = 0.4082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0.1) = 0.5614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0.5) = 0.5783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1.0) = 0.5831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Polynomial Kernel (degree = 3)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0.1) = 0.1375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0.1) = 0.1375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lastRenderedPageBreak/>
        <w:t>SVM (C = 0.5) = 0.1375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1.0) = 0.1375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proofErr w:type="spellStart"/>
      <w:r>
        <w:rPr>
          <w:i/>
          <w:iCs/>
          <w:color w:val="auto"/>
        </w:rPr>
        <w:t>ovo</w:t>
      </w:r>
      <w:proofErr w:type="spellEnd"/>
      <w:r>
        <w:rPr>
          <w:i/>
          <w:iCs/>
          <w:color w:val="auto"/>
        </w:rPr>
        <w:t xml:space="preserve"> classification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0.1) = 0.1392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0.1) = 0.1392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0.5) = 0.1392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1.0) = 0.1392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b/>
          <w:iCs/>
          <w:color w:val="auto"/>
        </w:rPr>
        <w:t>We will continue with a linear kernel: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proofErr w:type="spellStart"/>
      <w:r>
        <w:rPr>
          <w:iCs/>
          <w:color w:val="auto"/>
        </w:rPr>
        <w:t>ovr</w:t>
      </w:r>
      <w:proofErr w:type="spellEnd"/>
      <w:r>
        <w:rPr>
          <w:iCs/>
          <w:color w:val="auto"/>
        </w:rPr>
        <w:t xml:space="preserve"> classification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Gaussian scaling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0.1) = 0.5781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0.1) = 0.5828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0.5) = 0.5864</w:t>
      </w:r>
    </w:p>
    <w:p w:rsidR="00361B45" w:rsidRDefault="00361B45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SVM (C = 1.0) = 0.5946</w:t>
      </w:r>
    </w:p>
    <w:p w:rsidR="00B03BD2" w:rsidRDefault="00B03BD2" w:rsidP="00361B45">
      <w:pPr>
        <w:pStyle w:val="TextJD"/>
        <w:ind w:left="1440"/>
        <w:rPr>
          <w:iCs/>
          <w:color w:val="auto"/>
        </w:rPr>
      </w:pPr>
    </w:p>
    <w:p w:rsidR="00B03BD2" w:rsidRDefault="00B03BD2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Decision tree score (5-fold CV): 6</w:t>
      </w:r>
      <w:r w:rsidR="0098526C">
        <w:rPr>
          <w:iCs/>
          <w:color w:val="auto"/>
        </w:rPr>
        <w:t>5.96</w:t>
      </w:r>
      <w:r>
        <w:rPr>
          <w:iCs/>
          <w:color w:val="auto"/>
        </w:rPr>
        <w:t>%</w:t>
      </w:r>
    </w:p>
    <w:p w:rsidR="00B03BD2" w:rsidRDefault="00B03BD2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Random forest score: 69.</w:t>
      </w:r>
      <w:r w:rsidR="00FD1592">
        <w:rPr>
          <w:iCs/>
          <w:color w:val="auto"/>
        </w:rPr>
        <w:t>7</w:t>
      </w:r>
      <w:r>
        <w:rPr>
          <w:iCs/>
          <w:color w:val="auto"/>
        </w:rPr>
        <w:t>9%</w:t>
      </w:r>
    </w:p>
    <w:p w:rsidR="0098526C" w:rsidRDefault="0098526C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Logistic regression (L1 regularization): 59.68%</w:t>
      </w:r>
    </w:p>
    <w:p w:rsidR="0098526C" w:rsidRDefault="0098526C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Logistic regression (L2 regularization): 58.71%</w:t>
      </w:r>
    </w:p>
    <w:p w:rsidR="00636CF3" w:rsidRDefault="00636CF3" w:rsidP="00361B45">
      <w:pPr>
        <w:pStyle w:val="TextJD"/>
        <w:ind w:left="1440"/>
        <w:rPr>
          <w:iCs/>
          <w:color w:val="auto"/>
        </w:rPr>
      </w:pPr>
    </w:p>
    <w:p w:rsidR="00636CF3" w:rsidRDefault="00636CF3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Analyzed all coefficients of logistic regression, random forest, and decision tree models.</w:t>
      </w:r>
    </w:p>
    <w:p w:rsidR="00636CF3" w:rsidRDefault="00636CF3" w:rsidP="00361B45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 xml:space="preserve">I found all principal components are </w:t>
      </w:r>
      <w:proofErr w:type="gramStart"/>
      <w:r>
        <w:rPr>
          <w:iCs/>
          <w:color w:val="auto"/>
        </w:rPr>
        <w:t>pretty useful</w:t>
      </w:r>
      <w:proofErr w:type="gramEnd"/>
      <w:r>
        <w:rPr>
          <w:iCs/>
          <w:color w:val="auto"/>
        </w:rPr>
        <w:t xml:space="preserve"> for the project, none of them are “more important” or have a higher coefficient than the other, for the most part.</w:t>
      </w:r>
    </w:p>
    <w:p w:rsidR="001C535E" w:rsidRPr="001C535E" w:rsidRDefault="001C535E" w:rsidP="001C535E">
      <w:pPr>
        <w:pStyle w:val="TextJD"/>
        <w:ind w:left="1440"/>
        <w:rPr>
          <w:iCs/>
          <w:color w:val="auto"/>
        </w:rPr>
      </w:pPr>
      <w:r w:rsidRPr="001C535E">
        <w:rPr>
          <w:iCs/>
          <w:color w:val="auto"/>
        </w:rPr>
        <w:t xml:space="preserve">Random forest </w:t>
      </w:r>
      <w:proofErr w:type="spellStart"/>
      <w:r>
        <w:rPr>
          <w:iCs/>
          <w:color w:val="auto"/>
        </w:rPr>
        <w:t>importances</w:t>
      </w:r>
      <w:proofErr w:type="spellEnd"/>
      <w:r>
        <w:rPr>
          <w:iCs/>
          <w:color w:val="auto"/>
        </w:rPr>
        <w:t xml:space="preserve"> of features:</w:t>
      </w:r>
    </w:p>
    <w:p w:rsidR="001C535E" w:rsidRDefault="001C535E" w:rsidP="001C535E">
      <w:pPr>
        <w:pStyle w:val="TextJD"/>
        <w:ind w:left="1440"/>
        <w:rPr>
          <w:iCs/>
          <w:color w:val="auto"/>
        </w:rPr>
      </w:pPr>
      <w:r w:rsidRPr="001C535E">
        <w:rPr>
          <w:iCs/>
          <w:color w:val="auto"/>
        </w:rPr>
        <w:t>[0.08410482 0.07925606 0.05358839 0.</w:t>
      </w:r>
      <w:proofErr w:type="gramStart"/>
      <w:r w:rsidRPr="001C535E">
        <w:rPr>
          <w:iCs/>
          <w:color w:val="auto"/>
        </w:rPr>
        <w:t>0548627  0.04280521</w:t>
      </w:r>
      <w:proofErr w:type="gramEnd"/>
      <w:r w:rsidRPr="001C535E">
        <w:rPr>
          <w:iCs/>
          <w:color w:val="auto"/>
        </w:rPr>
        <w:t xml:space="preserve"> 0.03941313 0.04313247 0.04117022 0.04581392 0.03151285 0.02887122 0.02878627 0.06509489 0.03706813 0.047941   </w:t>
      </w:r>
    </w:p>
    <w:p w:rsidR="001C535E" w:rsidRDefault="001C535E" w:rsidP="001C535E">
      <w:pPr>
        <w:pStyle w:val="TextJD"/>
        <w:ind w:left="1440"/>
        <w:rPr>
          <w:iCs/>
          <w:color w:val="auto"/>
        </w:rPr>
      </w:pPr>
      <w:r w:rsidRPr="001C535E">
        <w:rPr>
          <w:iCs/>
          <w:color w:val="auto"/>
        </w:rPr>
        <w:t>0.051307 0.05468086 0.0890564 0.04454073 0.03699371]</w:t>
      </w:r>
    </w:p>
    <w:p w:rsidR="0082248E" w:rsidRDefault="0082248E" w:rsidP="001C535E">
      <w:pPr>
        <w:pStyle w:val="TextJD"/>
        <w:ind w:left="1440"/>
        <w:rPr>
          <w:iCs/>
          <w:color w:val="auto"/>
        </w:rPr>
      </w:pPr>
    </w:p>
    <w:p w:rsidR="0082248E" w:rsidRDefault="0082248E" w:rsidP="001C535E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Then switched to using all 53 features:</w:t>
      </w:r>
    </w:p>
    <w:p w:rsidR="0082248E" w:rsidRDefault="0082248E" w:rsidP="0082248E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Decision tree score (5-fold CV): 76.91%</w:t>
      </w:r>
    </w:p>
    <w:p w:rsidR="0082248E" w:rsidRDefault="0082248E" w:rsidP="0082248E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Random forest score: 79.58%</w:t>
      </w:r>
    </w:p>
    <w:p w:rsidR="0082248E" w:rsidRDefault="0082248E" w:rsidP="0082248E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>Logistic regression (L1 regularization): 64.06%</w:t>
      </w:r>
    </w:p>
    <w:p w:rsidR="0082248E" w:rsidRDefault="0082248E" w:rsidP="0082248E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lastRenderedPageBreak/>
        <w:t>Logistic regression (L2 regularization): 63.82%</w:t>
      </w:r>
    </w:p>
    <w:p w:rsidR="0082248E" w:rsidRDefault="0082248E" w:rsidP="0082248E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 xml:space="preserve">Decision tree </w:t>
      </w:r>
      <w:proofErr w:type="spellStart"/>
      <w:r>
        <w:rPr>
          <w:iCs/>
          <w:color w:val="auto"/>
        </w:rPr>
        <w:t>importances</w:t>
      </w:r>
      <w:proofErr w:type="spellEnd"/>
      <w:r>
        <w:rPr>
          <w:iCs/>
          <w:color w:val="auto"/>
        </w:rPr>
        <w:t xml:space="preserve"> of features:</w:t>
      </w:r>
    </w:p>
    <w:p w:rsidR="0082248E" w:rsidRDefault="0082248E" w:rsidP="0082248E">
      <w:pPr>
        <w:pStyle w:val="TextJD"/>
        <w:ind w:left="1440"/>
        <w:rPr>
          <w:iCs/>
          <w:color w:val="auto"/>
        </w:rPr>
      </w:pPr>
      <w:r w:rsidRPr="0082248E">
        <w:rPr>
          <w:iCs/>
          <w:color w:val="auto"/>
        </w:rPr>
        <w:t>[0.04607704 0.02957654 0.07665138 0.</w:t>
      </w:r>
      <w:proofErr w:type="gramStart"/>
      <w:r w:rsidRPr="0082248E">
        <w:rPr>
          <w:iCs/>
          <w:color w:val="auto"/>
        </w:rPr>
        <w:t>0476782  0.13072399</w:t>
      </w:r>
      <w:proofErr w:type="gramEnd"/>
      <w:r>
        <w:rPr>
          <w:iCs/>
          <w:color w:val="auto"/>
        </w:rPr>
        <w:t xml:space="preserve"> </w:t>
      </w:r>
      <w:r w:rsidRPr="0082248E">
        <w:rPr>
          <w:iCs/>
          <w:color w:val="auto"/>
        </w:rPr>
        <w:t xml:space="preserve">0.07199059 0.04267652 0.03540508 0.12260777 0.00424185 0.00069534 0.0104947 0.11041007 0.00128324 0.01508742 0.02114243 0.0187542  0.0013094 0.00327764 0.         0.         0.         </w:t>
      </w:r>
      <w:proofErr w:type="gramStart"/>
      <w:r w:rsidRPr="0082248E">
        <w:rPr>
          <w:iCs/>
          <w:color w:val="auto"/>
        </w:rPr>
        <w:t>0.0246174  0.00536415</w:t>
      </w:r>
      <w:proofErr w:type="gramEnd"/>
      <w:r w:rsidRPr="0082248E">
        <w:rPr>
          <w:iCs/>
          <w:color w:val="auto"/>
        </w:rPr>
        <w:t xml:space="preserve"> 0.0069637  0.00353211 0.000482   0.         0.00170454 0.00937221 0.00326218 0.00016469 0.00081057 0.00015855 0.004709   0.00579501 0.00268675 0.         0.00183433 0.00053593 0.00035953 0.00682012 0.01335041 0.00258122 0.00427237 0.00265049 0.00050071 0.00832232 0.         </w:t>
      </w:r>
      <w:proofErr w:type="gramStart"/>
      <w:r w:rsidRPr="0082248E">
        <w:rPr>
          <w:iCs/>
          <w:color w:val="auto"/>
        </w:rPr>
        <w:t>0.0014669  0.03549884</w:t>
      </w:r>
      <w:proofErr w:type="gramEnd"/>
      <w:r w:rsidRPr="0082248E">
        <w:rPr>
          <w:iCs/>
          <w:color w:val="auto"/>
        </w:rPr>
        <w:t xml:space="preserve"> 0.03572728 0.02637332]</w:t>
      </w:r>
    </w:p>
    <w:p w:rsidR="0082248E" w:rsidRDefault="0082248E" w:rsidP="0082248E">
      <w:pPr>
        <w:pStyle w:val="TextJD"/>
        <w:ind w:left="1440"/>
        <w:rPr>
          <w:iCs/>
          <w:color w:val="auto"/>
        </w:rPr>
      </w:pPr>
      <w:r>
        <w:rPr>
          <w:iCs/>
          <w:color w:val="auto"/>
        </w:rPr>
        <w:t xml:space="preserve">Random forest </w:t>
      </w:r>
      <w:proofErr w:type="spellStart"/>
      <w:r>
        <w:rPr>
          <w:iCs/>
          <w:color w:val="auto"/>
        </w:rPr>
        <w:t>importances</w:t>
      </w:r>
      <w:proofErr w:type="spellEnd"/>
      <w:r>
        <w:rPr>
          <w:iCs/>
          <w:color w:val="auto"/>
        </w:rPr>
        <w:t xml:space="preserve"> of features:</w:t>
      </w:r>
    </w:p>
    <w:p w:rsidR="0082248E" w:rsidRPr="0082248E" w:rsidRDefault="0082248E" w:rsidP="0082248E">
      <w:pPr>
        <w:pStyle w:val="TextJD"/>
        <w:ind w:left="1440"/>
        <w:rPr>
          <w:iCs/>
          <w:color w:val="auto"/>
        </w:rPr>
      </w:pPr>
      <w:r w:rsidRPr="0082248E">
        <w:rPr>
          <w:iCs/>
          <w:color w:val="auto"/>
        </w:rPr>
        <w:t>[5.95545201e-02 5.14750378e-02 8.42776220e-02 6.27941605e-02</w:t>
      </w:r>
    </w:p>
    <w:p w:rsidR="0082248E" w:rsidRPr="0082248E" w:rsidRDefault="0082248E" w:rsidP="0082248E">
      <w:pPr>
        <w:pStyle w:val="TextJD"/>
        <w:ind w:left="1440"/>
        <w:rPr>
          <w:iCs/>
          <w:color w:val="auto"/>
        </w:rPr>
      </w:pPr>
      <w:r w:rsidRPr="0082248E">
        <w:rPr>
          <w:iCs/>
          <w:color w:val="auto"/>
        </w:rPr>
        <w:t xml:space="preserve"> 1.30460529e-01 6.03394109e-02 5.40961502e-02 5.93826923e-02</w:t>
      </w:r>
    </w:p>
    <w:p w:rsidR="0082248E" w:rsidRPr="0082248E" w:rsidRDefault="0082248E" w:rsidP="0082248E">
      <w:pPr>
        <w:pStyle w:val="TextJD"/>
        <w:ind w:left="1440"/>
        <w:rPr>
          <w:iCs/>
          <w:color w:val="auto"/>
        </w:rPr>
      </w:pPr>
      <w:r w:rsidRPr="0082248E">
        <w:rPr>
          <w:iCs/>
          <w:color w:val="auto"/>
        </w:rPr>
        <w:t xml:space="preserve"> 9.99611566e-02 2.71591485e-02 5.40864429e-03 2.33267559e-02</w:t>
      </w:r>
    </w:p>
    <w:p w:rsidR="0082248E" w:rsidRPr="0082248E" w:rsidRDefault="0082248E" w:rsidP="0082248E">
      <w:pPr>
        <w:pStyle w:val="TextJD"/>
        <w:ind w:left="1440"/>
        <w:rPr>
          <w:iCs/>
          <w:color w:val="auto"/>
        </w:rPr>
      </w:pPr>
      <w:r w:rsidRPr="0082248E">
        <w:rPr>
          <w:iCs/>
          <w:color w:val="auto"/>
        </w:rPr>
        <w:t xml:space="preserve"> 4.83928874e-02 2.21526632e-03 1.15220754e-02 2.55244186e-02</w:t>
      </w:r>
    </w:p>
    <w:p w:rsidR="0082248E" w:rsidRPr="0082248E" w:rsidRDefault="0082248E" w:rsidP="0082248E">
      <w:pPr>
        <w:pStyle w:val="TextJD"/>
        <w:ind w:left="1440"/>
        <w:rPr>
          <w:iCs/>
          <w:color w:val="auto"/>
        </w:rPr>
      </w:pPr>
      <w:r w:rsidRPr="0082248E">
        <w:rPr>
          <w:iCs/>
          <w:color w:val="auto"/>
        </w:rPr>
        <w:t xml:space="preserve"> 1.53659934e-02 9.57661120e-04 4.30932538e-03 3.50305755e-07</w:t>
      </w:r>
    </w:p>
    <w:p w:rsidR="0082248E" w:rsidRPr="0082248E" w:rsidRDefault="0082248E" w:rsidP="0082248E">
      <w:pPr>
        <w:pStyle w:val="TextJD"/>
        <w:ind w:left="1440"/>
        <w:rPr>
          <w:iCs/>
          <w:color w:val="auto"/>
        </w:rPr>
      </w:pPr>
      <w:r w:rsidRPr="0082248E">
        <w:rPr>
          <w:iCs/>
          <w:color w:val="auto"/>
        </w:rPr>
        <w:t xml:space="preserve"> 3.53643144e-05 8.66064435e-05 2.57969312e-02 5.57970369e-03</w:t>
      </w:r>
    </w:p>
    <w:p w:rsidR="0082248E" w:rsidRPr="0082248E" w:rsidRDefault="0082248E" w:rsidP="0082248E">
      <w:pPr>
        <w:pStyle w:val="TextJD"/>
        <w:ind w:left="1440"/>
        <w:rPr>
          <w:iCs/>
          <w:color w:val="auto"/>
        </w:rPr>
      </w:pPr>
      <w:r w:rsidRPr="0082248E">
        <w:rPr>
          <w:iCs/>
          <w:color w:val="auto"/>
        </w:rPr>
        <w:t xml:space="preserve"> 5.71382869e-03 8.03090532e-03 7.74375189e-04 9.24805073e-06</w:t>
      </w:r>
    </w:p>
    <w:p w:rsidR="0082248E" w:rsidRPr="0082248E" w:rsidRDefault="0082248E" w:rsidP="0082248E">
      <w:pPr>
        <w:pStyle w:val="TextJD"/>
        <w:ind w:left="1440"/>
        <w:rPr>
          <w:iCs/>
          <w:color w:val="auto"/>
        </w:rPr>
      </w:pPr>
      <w:r w:rsidRPr="0082248E">
        <w:rPr>
          <w:iCs/>
          <w:color w:val="auto"/>
        </w:rPr>
        <w:t xml:space="preserve"> 1.19101615e-03 6.37213977e-03 1.22254076e-03 7.35430238e-04</w:t>
      </w:r>
    </w:p>
    <w:p w:rsidR="0082248E" w:rsidRPr="0082248E" w:rsidRDefault="0082248E" w:rsidP="0082248E">
      <w:pPr>
        <w:pStyle w:val="TextJD"/>
        <w:ind w:left="1440"/>
        <w:rPr>
          <w:iCs/>
          <w:color w:val="auto"/>
        </w:rPr>
      </w:pPr>
      <w:r w:rsidRPr="0082248E">
        <w:rPr>
          <w:iCs/>
          <w:color w:val="auto"/>
        </w:rPr>
        <w:t xml:space="preserve"> 1.82115337e-03 3.90860739e-04 8.20948104e-03 7.10097252e-03</w:t>
      </w:r>
    </w:p>
    <w:p w:rsidR="0082248E" w:rsidRPr="0082248E" w:rsidRDefault="0082248E" w:rsidP="0082248E">
      <w:pPr>
        <w:pStyle w:val="TextJD"/>
        <w:ind w:left="1440"/>
        <w:rPr>
          <w:iCs/>
          <w:color w:val="auto"/>
        </w:rPr>
      </w:pPr>
      <w:r w:rsidRPr="0082248E">
        <w:rPr>
          <w:iCs/>
          <w:color w:val="auto"/>
        </w:rPr>
        <w:t xml:space="preserve"> 2.92214549e-03 1.27142598e-05 1.09652844e-03 1.89528940e-04</w:t>
      </w:r>
    </w:p>
    <w:p w:rsidR="0082248E" w:rsidRPr="0082248E" w:rsidRDefault="0082248E" w:rsidP="0082248E">
      <w:pPr>
        <w:pStyle w:val="TextJD"/>
        <w:ind w:left="1440"/>
        <w:rPr>
          <w:iCs/>
          <w:color w:val="auto"/>
        </w:rPr>
      </w:pPr>
      <w:r w:rsidRPr="0082248E">
        <w:rPr>
          <w:iCs/>
          <w:color w:val="auto"/>
        </w:rPr>
        <w:t xml:space="preserve"> 1.31690298e-04 8.03623413e-03 1.04023751e-02 3.76175746e-03</w:t>
      </w:r>
    </w:p>
    <w:p w:rsidR="0082248E" w:rsidRPr="0082248E" w:rsidRDefault="0082248E" w:rsidP="0082248E">
      <w:pPr>
        <w:pStyle w:val="TextJD"/>
        <w:ind w:left="1440"/>
        <w:rPr>
          <w:iCs/>
          <w:color w:val="auto"/>
        </w:rPr>
      </w:pPr>
      <w:r w:rsidRPr="0082248E">
        <w:rPr>
          <w:iCs/>
          <w:color w:val="auto"/>
        </w:rPr>
        <w:t xml:space="preserve"> 5.00791446e-03 5.50516634e-03 3.17568812e-04 3.34171388e-03</w:t>
      </w:r>
    </w:p>
    <w:p w:rsidR="0082248E" w:rsidRPr="0082248E" w:rsidRDefault="0082248E" w:rsidP="0082248E">
      <w:pPr>
        <w:pStyle w:val="TextJD"/>
        <w:ind w:left="1440"/>
        <w:rPr>
          <w:iCs/>
          <w:color w:val="auto"/>
        </w:rPr>
      </w:pPr>
      <w:r w:rsidRPr="0082248E">
        <w:rPr>
          <w:iCs/>
          <w:color w:val="auto"/>
        </w:rPr>
        <w:t xml:space="preserve"> 1.27052418e-04 9.20002609e-04 2.35699435e-02 2.26149645e-02</w:t>
      </w:r>
    </w:p>
    <w:p w:rsidR="0082248E" w:rsidRPr="00361B45" w:rsidRDefault="0082248E" w:rsidP="0082248E">
      <w:pPr>
        <w:pStyle w:val="TextJD"/>
        <w:ind w:left="1440"/>
        <w:rPr>
          <w:iCs/>
          <w:color w:val="auto"/>
        </w:rPr>
      </w:pPr>
      <w:r w:rsidRPr="0082248E">
        <w:rPr>
          <w:iCs/>
          <w:color w:val="auto"/>
        </w:rPr>
        <w:t xml:space="preserve"> 1.24483354e-02]</w:t>
      </w:r>
    </w:p>
    <w:p w:rsidR="00E22BB4" w:rsidRDefault="00CA3EE2" w:rsidP="00E22BB4">
      <w:pPr>
        <w:pStyle w:val="TextJD"/>
        <w:numPr>
          <w:ilvl w:val="0"/>
          <w:numId w:val="32"/>
        </w:numPr>
        <w:rPr>
          <w:bCs/>
        </w:rPr>
      </w:pPr>
      <w:r w:rsidRPr="00E22BB4">
        <w:rPr>
          <w:bCs/>
        </w:rPr>
        <w:t xml:space="preserve"> </w:t>
      </w:r>
      <w:r w:rsidR="00E22BB4" w:rsidRPr="00E22BB4">
        <w:rPr>
          <w:bCs/>
        </w:rPr>
        <w:t>(OPTIONAL) If more than 1 model was developed, please explain which model should be chosen and why.</w:t>
      </w:r>
    </w:p>
    <w:p w:rsidR="00631C44" w:rsidRPr="00E22BB4" w:rsidRDefault="00631C44" w:rsidP="00631C44">
      <w:pPr>
        <w:pStyle w:val="TextJD"/>
        <w:numPr>
          <w:ilvl w:val="1"/>
          <w:numId w:val="32"/>
        </w:numPr>
        <w:rPr>
          <w:bCs/>
        </w:rPr>
      </w:pPr>
      <w:r>
        <w:rPr>
          <w:bCs/>
        </w:rPr>
        <w:t>Random forests due to low variance, high accuracy, and possibility of inference.</w:t>
      </w:r>
    </w:p>
    <w:p w:rsidR="000C7418" w:rsidRDefault="00E22BB4" w:rsidP="007F21B8">
      <w:pPr>
        <w:pStyle w:val="TextJD"/>
        <w:numPr>
          <w:ilvl w:val="0"/>
          <w:numId w:val="32"/>
        </w:numPr>
        <w:rPr>
          <w:bCs/>
        </w:rPr>
      </w:pPr>
      <w:r w:rsidRPr="00E22BB4">
        <w:rPr>
          <w:bCs/>
        </w:rPr>
        <w:t>If more time were provided, what other strategies would you pursue? Why?</w:t>
      </w:r>
    </w:p>
    <w:p w:rsidR="00851B8E" w:rsidRDefault="00851B8E" w:rsidP="00851B8E">
      <w:pPr>
        <w:pStyle w:val="TextJD"/>
        <w:numPr>
          <w:ilvl w:val="1"/>
          <w:numId w:val="32"/>
        </w:numPr>
        <w:rPr>
          <w:bCs/>
        </w:rPr>
      </w:pPr>
      <w:r>
        <w:rPr>
          <w:bCs/>
        </w:rPr>
        <w:t>Honestly, I would try Neural Networks and Decision Trees. This problem is very clearly strongly supervised, which would make it perfect for a NN.</w:t>
      </w:r>
      <w:r w:rsidR="00636CF3">
        <w:rPr>
          <w:bCs/>
        </w:rPr>
        <w:t xml:space="preserve"> I also would’ve done more hyperparameter tuning on the random forests.</w:t>
      </w:r>
    </w:p>
    <w:p w:rsidR="0082248E" w:rsidRDefault="0082248E">
      <w:pPr>
        <w:rPr>
          <w:rFonts w:ascii="Arial" w:eastAsia="Cambria" w:hAnsi="Arial" w:cstheme="majorHAnsi"/>
          <w:bCs/>
          <w:color w:val="000000" w:themeColor="text1"/>
          <w:spacing w:val="8"/>
          <w:kern w:val="24"/>
          <w:sz w:val="22"/>
          <w:szCs w:val="26"/>
        </w:rPr>
      </w:pPr>
      <w:r>
        <w:rPr>
          <w:bCs/>
        </w:rPr>
        <w:br w:type="page"/>
      </w:r>
    </w:p>
    <w:p w:rsidR="0082248E" w:rsidRPr="00537BBC" w:rsidRDefault="0082248E" w:rsidP="0082248E">
      <w:pPr>
        <w:pStyle w:val="TextJD"/>
        <w:jc w:val="center"/>
        <w:rPr>
          <w:rFonts w:cs="Arial"/>
          <w:b/>
          <w:bCs/>
          <w:u w:val="single"/>
        </w:rPr>
      </w:pPr>
      <w:r w:rsidRPr="00537BBC">
        <w:rPr>
          <w:rFonts w:cs="Arial"/>
          <w:b/>
          <w:bCs/>
          <w:u w:val="single"/>
        </w:rPr>
        <w:lastRenderedPageBreak/>
        <w:t>Supplemental</w:t>
      </w:r>
    </w:p>
    <w:p w:rsidR="0082248E" w:rsidRPr="00537BBC" w:rsidRDefault="0082248E" w:rsidP="0082248E">
      <w:pPr>
        <w:pStyle w:val="TextJD"/>
        <w:rPr>
          <w:rFonts w:cs="Arial"/>
          <w:bCs/>
        </w:rPr>
      </w:pPr>
    </w:p>
    <w:p w:rsidR="0082248E" w:rsidRPr="00537BBC" w:rsidRDefault="0082248E" w:rsidP="0082248E">
      <w:pPr>
        <w:pStyle w:val="TextJD"/>
        <w:rPr>
          <w:rFonts w:cs="Arial"/>
          <w:bCs/>
        </w:rPr>
      </w:pPr>
      <w:r w:rsidRPr="00537BBC">
        <w:rPr>
          <w:rFonts w:cs="Arial"/>
          <w:bCs/>
        </w:rPr>
        <w:t>['elevation', 'aspect', 'slope', '</w:t>
      </w:r>
      <w:proofErr w:type="spellStart"/>
      <w:r w:rsidRPr="00537BBC">
        <w:rPr>
          <w:rFonts w:cs="Arial"/>
          <w:bCs/>
        </w:rPr>
        <w:t>horizontal_distance_to_hydrology</w:t>
      </w:r>
      <w:proofErr w:type="spellEnd"/>
      <w:r w:rsidRPr="00537BBC">
        <w:rPr>
          <w:rFonts w:cs="Arial"/>
          <w:bCs/>
        </w:rPr>
        <w:t>',</w:t>
      </w:r>
    </w:p>
    <w:p w:rsidR="0082248E" w:rsidRPr="00537BBC" w:rsidRDefault="0082248E" w:rsidP="0082248E">
      <w:pPr>
        <w:pStyle w:val="TextJD"/>
        <w:rPr>
          <w:rFonts w:cs="Arial"/>
          <w:bCs/>
        </w:rPr>
      </w:pPr>
      <w:r w:rsidRPr="00537BBC">
        <w:rPr>
          <w:rFonts w:cs="Arial"/>
          <w:bCs/>
        </w:rPr>
        <w:t xml:space="preserve">       '</w:t>
      </w:r>
      <w:proofErr w:type="spellStart"/>
      <w:r w:rsidRPr="00537BBC">
        <w:rPr>
          <w:rFonts w:cs="Arial"/>
          <w:bCs/>
        </w:rPr>
        <w:t>vertical_distance_to_hydrology</w:t>
      </w:r>
      <w:proofErr w:type="spellEnd"/>
      <w:r w:rsidRPr="00537BBC">
        <w:rPr>
          <w:rFonts w:cs="Arial"/>
          <w:bCs/>
        </w:rPr>
        <w:t>', 'hillshade_9am', '</w:t>
      </w:r>
      <w:proofErr w:type="spellStart"/>
      <w:r w:rsidRPr="00537BBC">
        <w:rPr>
          <w:rFonts w:cs="Arial"/>
          <w:bCs/>
        </w:rPr>
        <w:t>hillshade_noon</w:t>
      </w:r>
      <w:proofErr w:type="spellEnd"/>
      <w:r w:rsidRPr="00537BBC">
        <w:rPr>
          <w:rFonts w:cs="Arial"/>
          <w:bCs/>
        </w:rPr>
        <w:t>',</w:t>
      </w:r>
    </w:p>
    <w:p w:rsidR="0082248E" w:rsidRPr="00537BBC" w:rsidRDefault="0082248E" w:rsidP="0082248E">
      <w:pPr>
        <w:pStyle w:val="TextJD"/>
        <w:rPr>
          <w:rFonts w:cs="Arial"/>
          <w:bCs/>
        </w:rPr>
      </w:pPr>
      <w:r w:rsidRPr="00537BBC">
        <w:rPr>
          <w:rFonts w:cs="Arial"/>
          <w:bCs/>
        </w:rPr>
        <w:t xml:space="preserve">       'hillshade_3pm', '</w:t>
      </w:r>
      <w:proofErr w:type="spellStart"/>
      <w:r w:rsidRPr="00537BBC">
        <w:rPr>
          <w:rFonts w:cs="Arial"/>
          <w:bCs/>
        </w:rPr>
        <w:t>horizontal_distance_to_fire_points</w:t>
      </w:r>
      <w:proofErr w:type="spellEnd"/>
      <w:r w:rsidRPr="00537BBC">
        <w:rPr>
          <w:rFonts w:cs="Arial"/>
          <w:bCs/>
        </w:rPr>
        <w:t>',</w:t>
      </w:r>
    </w:p>
    <w:p w:rsidR="0082248E" w:rsidRPr="00537BBC" w:rsidRDefault="0082248E" w:rsidP="0082248E">
      <w:pPr>
        <w:pStyle w:val="TextJD"/>
        <w:rPr>
          <w:rFonts w:cs="Arial"/>
          <w:bCs/>
        </w:rPr>
      </w:pPr>
      <w:r w:rsidRPr="00537BBC">
        <w:rPr>
          <w:rFonts w:cs="Arial"/>
          <w:bCs/>
        </w:rPr>
        <w:t xml:space="preserve">       'wilderness_area_0', 'wilderness_area_1', 'wilderness_area_2',</w:t>
      </w:r>
    </w:p>
    <w:p w:rsidR="0082248E" w:rsidRPr="00537BBC" w:rsidRDefault="0082248E" w:rsidP="0082248E">
      <w:pPr>
        <w:pStyle w:val="TextJD"/>
        <w:rPr>
          <w:rFonts w:cs="Arial"/>
          <w:bCs/>
        </w:rPr>
      </w:pPr>
      <w:r w:rsidRPr="00537BBC">
        <w:rPr>
          <w:rFonts w:cs="Arial"/>
          <w:bCs/>
        </w:rPr>
        <w:t xml:space="preserve">       'wilderness_area_3', 'soil_type_0', 'soil_type_1', 'soil_type_2',</w:t>
      </w:r>
    </w:p>
    <w:p w:rsidR="0082248E" w:rsidRPr="00537BBC" w:rsidRDefault="0082248E" w:rsidP="0082248E">
      <w:pPr>
        <w:pStyle w:val="TextJD"/>
        <w:rPr>
          <w:rFonts w:cs="Arial"/>
          <w:bCs/>
        </w:rPr>
      </w:pPr>
      <w:r w:rsidRPr="00537BBC">
        <w:rPr>
          <w:rFonts w:cs="Arial"/>
          <w:bCs/>
        </w:rPr>
        <w:t xml:space="preserve">       'soil_type_3', 'soil_type_4', 'soil_type_5', 'soil_type_6',</w:t>
      </w:r>
    </w:p>
    <w:p w:rsidR="0082248E" w:rsidRPr="00537BBC" w:rsidRDefault="0082248E" w:rsidP="0082248E">
      <w:pPr>
        <w:pStyle w:val="TextJD"/>
        <w:rPr>
          <w:rFonts w:cs="Arial"/>
          <w:bCs/>
        </w:rPr>
      </w:pPr>
      <w:r w:rsidRPr="00537BBC">
        <w:rPr>
          <w:rFonts w:cs="Arial"/>
          <w:bCs/>
        </w:rPr>
        <w:t xml:space="preserve">       'soil_type_7', 'soil_type_8', 'soil_type_9', 'soil_type_10',</w:t>
      </w:r>
    </w:p>
    <w:p w:rsidR="0082248E" w:rsidRPr="00537BBC" w:rsidRDefault="0082248E" w:rsidP="0082248E">
      <w:pPr>
        <w:pStyle w:val="TextJD"/>
        <w:rPr>
          <w:rFonts w:cs="Arial"/>
          <w:bCs/>
        </w:rPr>
      </w:pPr>
      <w:r w:rsidRPr="00537BBC">
        <w:rPr>
          <w:rFonts w:cs="Arial"/>
          <w:bCs/>
        </w:rPr>
        <w:t xml:space="preserve">       'soil_type_11', 'soil_type_12', 'soil_type_13', 'soil_type_14',</w:t>
      </w:r>
    </w:p>
    <w:p w:rsidR="0082248E" w:rsidRPr="00537BBC" w:rsidRDefault="0082248E" w:rsidP="0082248E">
      <w:pPr>
        <w:pStyle w:val="TextJD"/>
        <w:rPr>
          <w:rFonts w:cs="Arial"/>
          <w:bCs/>
        </w:rPr>
      </w:pPr>
      <w:r w:rsidRPr="00537BBC">
        <w:rPr>
          <w:rFonts w:cs="Arial"/>
          <w:bCs/>
        </w:rPr>
        <w:t xml:space="preserve">       'soil_type_15', 'soil_type_16', 'soil_type_17', 'soil_type_18',</w:t>
      </w:r>
    </w:p>
    <w:p w:rsidR="0082248E" w:rsidRPr="00537BBC" w:rsidRDefault="0082248E" w:rsidP="0082248E">
      <w:pPr>
        <w:pStyle w:val="TextJD"/>
        <w:rPr>
          <w:rFonts w:cs="Arial"/>
          <w:bCs/>
        </w:rPr>
      </w:pPr>
      <w:r w:rsidRPr="00537BBC">
        <w:rPr>
          <w:rFonts w:cs="Arial"/>
          <w:bCs/>
        </w:rPr>
        <w:t xml:space="preserve">       'soil_type_19', 'soil_type_20', 'soil_type_21', 'soil_type_22',</w:t>
      </w:r>
    </w:p>
    <w:p w:rsidR="0082248E" w:rsidRPr="00537BBC" w:rsidRDefault="0082248E" w:rsidP="0082248E">
      <w:pPr>
        <w:pStyle w:val="TextJD"/>
        <w:rPr>
          <w:rFonts w:cs="Arial"/>
          <w:bCs/>
        </w:rPr>
      </w:pPr>
      <w:r w:rsidRPr="00537BBC">
        <w:rPr>
          <w:rFonts w:cs="Arial"/>
          <w:bCs/>
        </w:rPr>
        <w:t xml:space="preserve">       'soil_type_23', 'soil_type_24', 'soil_type_25', 'soil_type_26',</w:t>
      </w:r>
    </w:p>
    <w:p w:rsidR="0082248E" w:rsidRPr="00537BBC" w:rsidRDefault="0082248E" w:rsidP="0082248E">
      <w:pPr>
        <w:pStyle w:val="TextJD"/>
        <w:rPr>
          <w:rFonts w:cs="Arial"/>
          <w:bCs/>
        </w:rPr>
      </w:pPr>
      <w:r w:rsidRPr="00537BBC">
        <w:rPr>
          <w:rFonts w:cs="Arial"/>
          <w:bCs/>
        </w:rPr>
        <w:t xml:space="preserve">       'soil_type_27', 'soil_type_28', 'soil_type_29', 'soil_type_30',</w:t>
      </w:r>
    </w:p>
    <w:p w:rsidR="0082248E" w:rsidRPr="00537BBC" w:rsidRDefault="0082248E" w:rsidP="0082248E">
      <w:pPr>
        <w:pStyle w:val="TextJD"/>
        <w:rPr>
          <w:rFonts w:cs="Arial"/>
          <w:bCs/>
        </w:rPr>
      </w:pPr>
      <w:r w:rsidRPr="00537BBC">
        <w:rPr>
          <w:rFonts w:cs="Arial"/>
          <w:bCs/>
        </w:rPr>
        <w:t xml:space="preserve">       'soil_type_31', 'soil_type_32', 'soil_type_33', 'soil_type_34',</w:t>
      </w:r>
    </w:p>
    <w:p w:rsidR="0082248E" w:rsidRPr="00537BBC" w:rsidRDefault="0082248E" w:rsidP="0082248E">
      <w:pPr>
        <w:pStyle w:val="TextJD"/>
        <w:rPr>
          <w:rFonts w:cs="Arial"/>
          <w:bCs/>
        </w:rPr>
      </w:pPr>
      <w:r w:rsidRPr="00537BBC">
        <w:rPr>
          <w:rFonts w:cs="Arial"/>
          <w:bCs/>
        </w:rPr>
        <w:t xml:space="preserve">       'soil_type_35', 'soil_type_36', 'soil_type_37', 'soil_type_38',</w:t>
      </w:r>
    </w:p>
    <w:p w:rsidR="0082248E" w:rsidRPr="00537BBC" w:rsidRDefault="0082248E" w:rsidP="0082248E">
      <w:pPr>
        <w:pStyle w:val="TextJD"/>
        <w:rPr>
          <w:rFonts w:cs="Arial"/>
          <w:bCs/>
        </w:rPr>
      </w:pPr>
      <w:r w:rsidRPr="00537BBC">
        <w:rPr>
          <w:rFonts w:cs="Arial"/>
          <w:bCs/>
        </w:rPr>
        <w:t xml:space="preserve">       'soil_type_39', '</w:t>
      </w:r>
      <w:proofErr w:type="spellStart"/>
      <w:r w:rsidRPr="00537BBC">
        <w:rPr>
          <w:rFonts w:cs="Arial"/>
          <w:bCs/>
        </w:rPr>
        <w:t>cover_type</w:t>
      </w:r>
      <w:proofErr w:type="spellEnd"/>
      <w:r w:rsidRPr="00537BBC">
        <w:rPr>
          <w:rFonts w:cs="Arial"/>
          <w:bCs/>
        </w:rPr>
        <w:t>']</w:t>
      </w:r>
    </w:p>
    <w:p w:rsidR="00537BBC" w:rsidRPr="00537BBC" w:rsidRDefault="00537BBC" w:rsidP="0082248E">
      <w:pPr>
        <w:pStyle w:val="TextJD"/>
        <w:rPr>
          <w:rFonts w:cs="Arial"/>
          <w:bCs/>
        </w:rPr>
      </w:pPr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r w:rsidRPr="00537BBC">
        <w:rPr>
          <w:rFonts w:ascii="Arial" w:hAnsi="Arial" w:cs="Arial"/>
          <w:b/>
          <w:sz w:val="22"/>
          <w:szCs w:val="22"/>
          <w:u w:val="single"/>
        </w:rPr>
        <w:t>Notes</w:t>
      </w:r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r w:rsidRPr="00537BBC">
        <w:rPr>
          <w:rFonts w:ascii="Arial" w:hAnsi="Arial" w:cs="Arial"/>
          <w:sz w:val="22"/>
          <w:szCs w:val="22"/>
        </w:rPr>
        <w:t>Used 70/30 train/test split because some variables don’t have a ton of positive samples</w:t>
      </w:r>
    </w:p>
    <w:p w:rsidR="00537BBC" w:rsidRPr="00537BBC" w:rsidRDefault="00537BBC" w:rsidP="00537BBC">
      <w:pPr>
        <w:spacing w:line="240" w:lineRule="auto"/>
        <w:ind w:left="720"/>
        <w:rPr>
          <w:rFonts w:ascii="Arial" w:hAnsi="Arial" w:cs="Arial"/>
          <w:sz w:val="22"/>
          <w:szCs w:val="22"/>
        </w:rPr>
      </w:pPr>
      <w:r w:rsidRPr="00537BBC">
        <w:rPr>
          <w:rFonts w:ascii="Arial" w:hAnsi="Arial" w:cs="Arial"/>
          <w:sz w:val="22"/>
          <w:szCs w:val="22"/>
        </w:rPr>
        <w:t>Would’ve used 60/40 split otherwise due to low dimensionality with high number of samples</w:t>
      </w:r>
    </w:p>
    <w:p w:rsid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r w:rsidRPr="00537BBC">
        <w:rPr>
          <w:rFonts w:ascii="Arial" w:hAnsi="Arial" w:cs="Arial"/>
          <w:sz w:val="22"/>
          <w:szCs w:val="22"/>
        </w:rPr>
        <w:t>Shuffled data before train/test split</w:t>
      </w:r>
    </w:p>
    <w:p w:rsid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No validation set was used</w:t>
      </w:r>
    </w:p>
    <w:p w:rsid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r w:rsidRPr="00537BBC">
        <w:rPr>
          <w:rFonts w:ascii="Arial" w:hAnsi="Arial" w:cs="Arial"/>
          <w:sz w:val="22"/>
          <w:szCs w:val="22"/>
        </w:rPr>
        <w:t>“Comparative Accuracies of Artificial Neural Networks and Discriminant Analysis in Predicting Forest Cover Types from Cartographic Variables”</w:t>
      </w:r>
      <w:r>
        <w:rPr>
          <w:rFonts w:ascii="Arial" w:hAnsi="Arial" w:cs="Arial"/>
          <w:sz w:val="22"/>
          <w:szCs w:val="22"/>
        </w:rPr>
        <w:t xml:space="preserve"> (Denis Joseph Dean)</w:t>
      </w:r>
      <w:r w:rsidRPr="00537BBC">
        <w:rPr>
          <w:rFonts w:ascii="Arial" w:hAnsi="Arial" w:cs="Arial"/>
          <w:sz w:val="22"/>
          <w:szCs w:val="22"/>
        </w:rPr>
        <w:t xml:space="preserve"> was the paper from 2000</w:t>
      </w:r>
    </w:p>
    <w:p w:rsidR="001C7E43" w:rsidRDefault="001C7E43" w:rsidP="001C7E43">
      <w:pPr>
        <w:pStyle w:val="ListParagraph"/>
        <w:numPr>
          <w:ilvl w:val="0"/>
          <w:numId w:val="33"/>
        </w:numPr>
        <w:spacing w:line="24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Achieved 70.52% accuracy with ANN</w:t>
      </w:r>
    </w:p>
    <w:p w:rsidR="001C7E43" w:rsidRDefault="001C7E43" w:rsidP="001C7E43">
      <w:pPr>
        <w:pStyle w:val="ListParagraph"/>
        <w:numPr>
          <w:ilvl w:val="0"/>
          <w:numId w:val="33"/>
        </w:numPr>
        <w:spacing w:line="24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Achieved 58.38% accuracy with LDA</w:t>
      </w:r>
    </w:p>
    <w:p w:rsidR="001C7E43" w:rsidRPr="001C7E43" w:rsidRDefault="001C7E43" w:rsidP="001C7E43">
      <w:pPr>
        <w:pStyle w:val="ListParagraph"/>
        <w:numPr>
          <w:ilvl w:val="0"/>
          <w:numId w:val="33"/>
        </w:numPr>
        <w:spacing w:line="24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Mean classification accuracy was the evaluation metric</w:t>
      </w:r>
    </w:p>
    <w:p w:rsidR="00537BBC" w:rsidRPr="00537BBC" w:rsidRDefault="00537BBC" w:rsidP="00537BBC">
      <w:pPr>
        <w:spacing w:line="240" w:lineRule="auto"/>
        <w:rPr>
          <w:rFonts w:ascii="Arial" w:hAnsi="Arial" w:cs="Arial"/>
          <w:b/>
          <w:sz w:val="22"/>
          <w:szCs w:val="22"/>
          <w:u w:val="single"/>
        </w:rPr>
      </w:pPr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r w:rsidRPr="00537BBC">
        <w:rPr>
          <w:rFonts w:ascii="Arial" w:hAnsi="Arial" w:cs="Arial"/>
          <w:b/>
          <w:sz w:val="22"/>
          <w:szCs w:val="22"/>
          <w:u w:val="single"/>
        </w:rPr>
        <w:t>Normally distributed</w:t>
      </w:r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r w:rsidRPr="00537BBC">
        <w:rPr>
          <w:rFonts w:ascii="Arial" w:hAnsi="Arial" w:cs="Arial"/>
          <w:sz w:val="22"/>
          <w:szCs w:val="22"/>
        </w:rPr>
        <w:t>Aspect</w:t>
      </w:r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proofErr w:type="spellStart"/>
      <w:r w:rsidRPr="00537BBC">
        <w:rPr>
          <w:rFonts w:ascii="Arial" w:hAnsi="Arial" w:cs="Arial"/>
          <w:sz w:val="22"/>
          <w:szCs w:val="22"/>
        </w:rPr>
        <w:t>Cover_type</w:t>
      </w:r>
      <w:proofErr w:type="spellEnd"/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r w:rsidRPr="00537BBC">
        <w:rPr>
          <w:rFonts w:ascii="Arial" w:hAnsi="Arial" w:cs="Arial"/>
          <w:sz w:val="22"/>
          <w:szCs w:val="22"/>
        </w:rPr>
        <w:t>Hillshade_3pm</w:t>
      </w:r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r w:rsidRPr="00537BBC">
        <w:rPr>
          <w:rFonts w:ascii="Arial" w:hAnsi="Arial" w:cs="Arial"/>
          <w:sz w:val="22"/>
          <w:szCs w:val="22"/>
        </w:rPr>
        <w:t>Hillshade_9am</w:t>
      </w:r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proofErr w:type="spellStart"/>
      <w:r w:rsidRPr="00537BBC">
        <w:rPr>
          <w:rFonts w:ascii="Arial" w:hAnsi="Arial" w:cs="Arial"/>
          <w:sz w:val="22"/>
          <w:szCs w:val="22"/>
        </w:rPr>
        <w:t>Hillshade_noon</w:t>
      </w:r>
      <w:proofErr w:type="spellEnd"/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proofErr w:type="spellStart"/>
      <w:r w:rsidRPr="00537BBC">
        <w:rPr>
          <w:rFonts w:ascii="Arial" w:hAnsi="Arial" w:cs="Arial"/>
          <w:sz w:val="22"/>
          <w:szCs w:val="22"/>
        </w:rPr>
        <w:lastRenderedPageBreak/>
        <w:t>Horizontal_distance_to_fire_points</w:t>
      </w:r>
      <w:proofErr w:type="spellEnd"/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proofErr w:type="spellStart"/>
      <w:r w:rsidRPr="00537BBC">
        <w:rPr>
          <w:rFonts w:ascii="Arial" w:hAnsi="Arial" w:cs="Arial"/>
          <w:sz w:val="22"/>
          <w:szCs w:val="22"/>
        </w:rPr>
        <w:t>Horizontal_distance_to_hydrology</w:t>
      </w:r>
      <w:proofErr w:type="spellEnd"/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r w:rsidRPr="00537BBC">
        <w:rPr>
          <w:rFonts w:ascii="Arial" w:hAnsi="Arial" w:cs="Arial"/>
          <w:b/>
          <w:sz w:val="22"/>
          <w:szCs w:val="22"/>
          <w:u w:val="single"/>
        </w:rPr>
        <w:t>Uniformly distributed</w:t>
      </w:r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r w:rsidRPr="00537BBC">
        <w:rPr>
          <w:rFonts w:ascii="Arial" w:hAnsi="Arial" w:cs="Arial"/>
          <w:sz w:val="22"/>
          <w:szCs w:val="22"/>
        </w:rPr>
        <w:t>Elevation</w:t>
      </w:r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proofErr w:type="spellStart"/>
      <w:r w:rsidRPr="00537BBC">
        <w:rPr>
          <w:rFonts w:ascii="Arial" w:hAnsi="Arial" w:cs="Arial"/>
          <w:sz w:val="22"/>
          <w:szCs w:val="22"/>
        </w:rPr>
        <w:t>Vertical_distance_to_hydrology</w:t>
      </w:r>
      <w:proofErr w:type="spellEnd"/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r w:rsidRPr="00537BBC">
        <w:rPr>
          <w:rFonts w:ascii="Arial" w:hAnsi="Arial" w:cs="Arial"/>
          <w:sz w:val="22"/>
          <w:szCs w:val="22"/>
        </w:rPr>
        <w:t>Wilderness_area_0</w:t>
      </w:r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r w:rsidRPr="00537BBC">
        <w:rPr>
          <w:rFonts w:ascii="Arial" w:hAnsi="Arial" w:cs="Arial"/>
          <w:sz w:val="22"/>
          <w:szCs w:val="22"/>
        </w:rPr>
        <w:t>Wilderness_area_2</w:t>
      </w:r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r w:rsidRPr="00537BBC">
        <w:rPr>
          <w:rFonts w:ascii="Arial" w:hAnsi="Arial" w:cs="Arial"/>
          <w:b/>
          <w:sz w:val="22"/>
          <w:szCs w:val="22"/>
          <w:u w:val="single"/>
        </w:rPr>
        <w:t>Other distribution</w:t>
      </w:r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r w:rsidRPr="00537BBC">
        <w:rPr>
          <w:rFonts w:ascii="Arial" w:hAnsi="Arial" w:cs="Arial"/>
          <w:sz w:val="22"/>
          <w:szCs w:val="22"/>
        </w:rPr>
        <w:t>Slope</w:t>
      </w:r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r w:rsidRPr="00537BBC">
        <w:rPr>
          <w:rFonts w:ascii="Arial" w:hAnsi="Arial" w:cs="Arial"/>
          <w:sz w:val="22"/>
          <w:szCs w:val="22"/>
        </w:rPr>
        <w:t>Soil_type_28</w:t>
      </w:r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r w:rsidRPr="00537BBC">
        <w:rPr>
          <w:rFonts w:ascii="Arial" w:hAnsi="Arial" w:cs="Arial"/>
          <w:b/>
          <w:sz w:val="22"/>
          <w:szCs w:val="22"/>
          <w:u w:val="single"/>
        </w:rPr>
        <w:t>Nothing special</w:t>
      </w:r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proofErr w:type="spellStart"/>
      <w:r w:rsidRPr="00537BBC">
        <w:rPr>
          <w:rFonts w:ascii="Arial" w:hAnsi="Arial" w:cs="Arial"/>
          <w:sz w:val="22"/>
          <w:szCs w:val="22"/>
        </w:rPr>
        <w:t>Soil_type_X</w:t>
      </w:r>
      <w:proofErr w:type="spellEnd"/>
      <w:r w:rsidRPr="00537BBC">
        <w:rPr>
          <w:rFonts w:ascii="Arial" w:hAnsi="Arial" w:cs="Arial"/>
          <w:sz w:val="22"/>
          <w:szCs w:val="22"/>
        </w:rPr>
        <w:t xml:space="preserve"> for all X from 0 to 39, except for 28</w:t>
      </w:r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r w:rsidRPr="00537BBC">
        <w:rPr>
          <w:rFonts w:ascii="Arial" w:hAnsi="Arial" w:cs="Arial"/>
          <w:sz w:val="22"/>
          <w:szCs w:val="22"/>
        </w:rPr>
        <w:t>Wilderness_area_1</w:t>
      </w:r>
    </w:p>
    <w:p w:rsidR="00537BBC" w:rsidRPr="00537BBC" w:rsidRDefault="00537BBC" w:rsidP="00537BBC">
      <w:pPr>
        <w:spacing w:line="240" w:lineRule="auto"/>
        <w:rPr>
          <w:rFonts w:ascii="Arial" w:hAnsi="Arial" w:cs="Arial"/>
          <w:sz w:val="22"/>
          <w:szCs w:val="22"/>
        </w:rPr>
      </w:pPr>
      <w:r w:rsidRPr="00537BBC">
        <w:rPr>
          <w:rFonts w:ascii="Arial" w:hAnsi="Arial" w:cs="Arial"/>
          <w:sz w:val="22"/>
          <w:szCs w:val="22"/>
        </w:rPr>
        <w:t>Wilderness_area_3</w:t>
      </w:r>
    </w:p>
    <w:p w:rsidR="00537BBC" w:rsidRDefault="00537BBC" w:rsidP="0082248E">
      <w:pPr>
        <w:pStyle w:val="TextJD"/>
        <w:rPr>
          <w:rFonts w:cs="Arial"/>
          <w:bCs/>
        </w:rPr>
      </w:pPr>
    </w:p>
    <w:p w:rsidR="00590AA9" w:rsidRDefault="00590AA9" w:rsidP="0082248E">
      <w:pPr>
        <w:pStyle w:val="TextJD"/>
        <w:rPr>
          <w:rFonts w:cs="Arial"/>
          <w:bCs/>
        </w:rPr>
      </w:pPr>
      <w:r>
        <w:rPr>
          <w:rFonts w:cs="Arial"/>
          <w:b/>
          <w:bCs/>
          <w:u w:val="single"/>
        </w:rPr>
        <w:t>Technologies used</w:t>
      </w:r>
    </w:p>
    <w:p w:rsidR="00590AA9" w:rsidRDefault="00590AA9" w:rsidP="0082248E">
      <w:pPr>
        <w:pStyle w:val="TextJD"/>
        <w:rPr>
          <w:rFonts w:cs="Arial"/>
          <w:bCs/>
        </w:rPr>
      </w:pPr>
      <w:r>
        <w:rPr>
          <w:rFonts w:cs="Arial"/>
          <w:bCs/>
        </w:rPr>
        <w:t>Python3</w:t>
      </w:r>
    </w:p>
    <w:p w:rsidR="00590AA9" w:rsidRDefault="00590AA9" w:rsidP="0082248E">
      <w:pPr>
        <w:pStyle w:val="TextJD"/>
        <w:rPr>
          <w:rFonts w:cs="Arial"/>
          <w:bCs/>
        </w:rPr>
      </w:pPr>
      <w:proofErr w:type="spellStart"/>
      <w:r>
        <w:rPr>
          <w:rFonts w:cs="Arial"/>
          <w:bCs/>
        </w:rPr>
        <w:t>Numpy</w:t>
      </w:r>
      <w:proofErr w:type="spellEnd"/>
    </w:p>
    <w:p w:rsidR="00590AA9" w:rsidRDefault="00590AA9" w:rsidP="0082248E">
      <w:pPr>
        <w:pStyle w:val="TextJD"/>
        <w:rPr>
          <w:rFonts w:cs="Arial"/>
          <w:bCs/>
        </w:rPr>
      </w:pPr>
      <w:r>
        <w:rPr>
          <w:rFonts w:cs="Arial"/>
          <w:bCs/>
        </w:rPr>
        <w:t>Pandas</w:t>
      </w:r>
    </w:p>
    <w:p w:rsidR="00590AA9" w:rsidRDefault="00590AA9" w:rsidP="0082248E">
      <w:pPr>
        <w:pStyle w:val="TextJD"/>
        <w:rPr>
          <w:rFonts w:cs="Arial"/>
          <w:bCs/>
        </w:rPr>
      </w:pPr>
      <w:proofErr w:type="spellStart"/>
      <w:r>
        <w:rPr>
          <w:rFonts w:cs="Arial"/>
          <w:bCs/>
        </w:rPr>
        <w:t>Sklearn</w:t>
      </w:r>
      <w:proofErr w:type="spellEnd"/>
    </w:p>
    <w:p w:rsidR="00FF6B73" w:rsidRDefault="00FF6B73" w:rsidP="0082248E">
      <w:pPr>
        <w:pStyle w:val="TextJD"/>
        <w:rPr>
          <w:rFonts w:cs="Arial"/>
          <w:bCs/>
        </w:rPr>
      </w:pPr>
      <w:r>
        <w:rPr>
          <w:rFonts w:cs="Arial"/>
          <w:bCs/>
        </w:rPr>
        <w:t>Matplotlib</w:t>
      </w:r>
    </w:p>
    <w:p w:rsidR="001C7E43" w:rsidRDefault="001C7E43" w:rsidP="0082248E">
      <w:pPr>
        <w:pStyle w:val="TextJD"/>
        <w:rPr>
          <w:rFonts w:cs="Arial"/>
          <w:bCs/>
        </w:rPr>
      </w:pPr>
      <w:r>
        <w:rPr>
          <w:rFonts w:cs="Arial"/>
          <w:bCs/>
        </w:rPr>
        <w:t>Seaborn</w:t>
      </w:r>
    </w:p>
    <w:p w:rsidR="008F6CF0" w:rsidRDefault="008F6CF0" w:rsidP="0082248E">
      <w:pPr>
        <w:pStyle w:val="TextJD"/>
        <w:rPr>
          <w:rFonts w:cs="Arial"/>
          <w:bCs/>
        </w:rPr>
      </w:pPr>
    </w:p>
    <w:p w:rsidR="008F6CF0" w:rsidRDefault="008F6CF0" w:rsidP="0082248E">
      <w:pPr>
        <w:pStyle w:val="TextJD"/>
        <w:rPr>
          <w:rFonts w:cs="Arial"/>
          <w:b/>
          <w:bCs/>
        </w:rPr>
      </w:pPr>
      <w:r>
        <w:rPr>
          <w:rFonts w:cs="Arial"/>
          <w:bCs/>
          <w:noProof/>
        </w:rPr>
        <w:lastRenderedPageBreak/>
        <w:drawing>
          <wp:inline distT="0" distB="0" distL="0" distR="0">
            <wp:extent cx="4200525" cy="31503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613" cy="3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bCs/>
        </w:rPr>
        <w:t xml:space="preserve"> &lt;= </w:t>
      </w:r>
      <w:r w:rsidRPr="008F6CF0">
        <w:rPr>
          <w:rFonts w:cs="Arial"/>
          <w:b/>
          <w:bCs/>
        </w:rPr>
        <w:t>Class</w:t>
      </w:r>
      <w:r>
        <w:rPr>
          <w:rFonts w:cs="Arial"/>
          <w:b/>
          <w:bCs/>
        </w:rPr>
        <w:t xml:space="preserve"> </w:t>
      </w:r>
      <w:proofErr w:type="spellStart"/>
      <w:r>
        <w:rPr>
          <w:rFonts w:cs="Arial"/>
          <w:b/>
          <w:bCs/>
        </w:rPr>
        <w:t>Distrib</w:t>
      </w:r>
      <w:proofErr w:type="spellEnd"/>
      <w:r>
        <w:rPr>
          <w:rFonts w:cs="Arial"/>
          <w:b/>
          <w:bCs/>
        </w:rPr>
        <w:t>.</w:t>
      </w:r>
    </w:p>
    <w:p w:rsidR="008F6CF0" w:rsidRDefault="008F6CF0" w:rsidP="0082248E">
      <w:pPr>
        <w:pStyle w:val="TextJD"/>
        <w:rPr>
          <w:rFonts w:cs="Arial"/>
          <w:bCs/>
        </w:rPr>
      </w:pPr>
      <w:r>
        <w:rPr>
          <w:rFonts w:cs="Arial"/>
          <w:bCs/>
          <w:noProof/>
        </w:rPr>
        <w:lastRenderedPageBreak/>
        <w:drawing>
          <wp:inline distT="0" distB="0" distL="0" distR="0" wp14:anchorId="0C8E78E4" wp14:editId="50C080CB">
            <wp:extent cx="5695950" cy="449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bCs/>
          <w:noProof/>
        </w:rPr>
        <w:drawing>
          <wp:inline distT="0" distB="0" distL="0" distR="0" wp14:anchorId="07F7D293" wp14:editId="4955FF55">
            <wp:extent cx="5705475" cy="3848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051" w:rsidRDefault="00631C44" w:rsidP="0082248E">
      <w:pPr>
        <w:pStyle w:val="TextJD"/>
        <w:rPr>
          <w:rFonts w:cs="Arial"/>
          <w:bCs/>
        </w:rPr>
      </w:pPr>
      <w:r>
        <w:rPr>
          <w:rFonts w:cs="Arial"/>
          <w:bCs/>
          <w:noProof/>
        </w:rPr>
        <w:lastRenderedPageBreak/>
        <w:drawing>
          <wp:inline distT="0" distB="0" distL="0" distR="0" wp14:anchorId="5EFDA365" wp14:editId="43723E18">
            <wp:extent cx="5715000" cy="4286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bCs/>
          <w:noProof/>
        </w:rPr>
        <w:drawing>
          <wp:inline distT="0" distB="0" distL="0" distR="0">
            <wp:extent cx="5715000" cy="4286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051" w:rsidRDefault="007E2051">
      <w:pPr>
        <w:rPr>
          <w:rFonts w:ascii="Arial" w:eastAsia="Cambria" w:hAnsi="Arial" w:cs="Arial"/>
          <w:bCs/>
          <w:color w:val="000000" w:themeColor="text1"/>
          <w:spacing w:val="8"/>
          <w:kern w:val="24"/>
          <w:sz w:val="22"/>
          <w:szCs w:val="26"/>
        </w:rPr>
      </w:pPr>
      <w:r>
        <w:rPr>
          <w:rFonts w:cs="Arial"/>
          <w:bCs/>
        </w:rPr>
        <w:lastRenderedPageBreak/>
        <w:br w:type="page"/>
      </w:r>
    </w:p>
    <w:p w:rsidR="00615DC3" w:rsidRPr="00590AA9" w:rsidRDefault="00615DC3" w:rsidP="0082248E">
      <w:pPr>
        <w:pStyle w:val="TextJD"/>
        <w:rPr>
          <w:rFonts w:cs="Arial"/>
          <w:bCs/>
        </w:rPr>
      </w:pPr>
    </w:p>
    <w:sectPr w:rsidR="00615DC3" w:rsidRPr="00590AA9" w:rsidSect="00006D5F">
      <w:headerReference w:type="default" r:id="rId19"/>
      <w:type w:val="continuous"/>
      <w:pgSz w:w="12240" w:h="15840"/>
      <w:pgMar w:top="1071" w:right="2160" w:bottom="936" w:left="1080" w:header="720" w:footer="677" w:gutter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68DB" w:rsidRDefault="008468DB" w:rsidP="007D247E">
      <w:r>
        <w:separator/>
      </w:r>
    </w:p>
  </w:endnote>
  <w:endnote w:type="continuationSeparator" w:id="0">
    <w:p w:rsidR="008468DB" w:rsidRDefault="008468DB" w:rsidP="007D2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-Roman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D Sans">
    <w:altName w:val="JD Sans Pro Book"/>
    <w:charset w:val="00"/>
    <w:family w:val="auto"/>
    <w:pitch w:val="variable"/>
    <w:sig w:usb0="A00002FF" w:usb1="5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7643" w:rsidRPr="00C80CBA" w:rsidRDefault="00081EF9" w:rsidP="007D247E">
    <w:pPr>
      <w:pStyle w:val="Footer"/>
      <w:framePr w:wrap="around" w:vAnchor="text" w:hAnchor="margin" w:xAlign="center" w:y="1"/>
      <w:rPr>
        <w:rStyle w:val="PageNumber"/>
      </w:rPr>
    </w:pPr>
    <w:r w:rsidRPr="00A44DE4">
      <w:rPr>
        <w:rStyle w:val="PageNumber"/>
        <w:rFonts w:ascii="JD Sans" w:hAnsi="JD Sans"/>
      </w:rPr>
      <w:fldChar w:fldCharType="begin"/>
    </w:r>
    <w:r w:rsidR="00AF7643" w:rsidRPr="00A44DE4">
      <w:rPr>
        <w:rStyle w:val="PageNumber"/>
        <w:rFonts w:ascii="JD Sans" w:hAnsi="JD Sans"/>
      </w:rPr>
      <w:instrText xml:space="preserve">PAGE  </w:instrText>
    </w:r>
    <w:r w:rsidRPr="00A44DE4">
      <w:rPr>
        <w:rStyle w:val="PageNumber"/>
        <w:rFonts w:ascii="JD Sans" w:hAnsi="JD Sans"/>
      </w:rPr>
      <w:fldChar w:fldCharType="end"/>
    </w:r>
  </w:p>
  <w:p w:rsidR="00AF7643" w:rsidRPr="00A44DE4" w:rsidRDefault="00AF7643">
    <w:pPr>
      <w:pStyle w:val="Footer"/>
      <w:rPr>
        <w:rFonts w:ascii="JD Sans" w:hAnsi="JD San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68DB" w:rsidRDefault="008468DB" w:rsidP="007D247E">
      <w:r>
        <w:separator/>
      </w:r>
    </w:p>
  </w:footnote>
  <w:footnote w:type="continuationSeparator" w:id="0">
    <w:p w:rsidR="008468DB" w:rsidRDefault="008468DB" w:rsidP="007D24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7643" w:rsidRPr="001F50D7" w:rsidRDefault="001F50D7" w:rsidP="001F50D7">
    <w:pPr>
      <w:pStyle w:val="Header"/>
    </w:pPr>
    <w:r>
      <w:rPr>
        <w:noProof/>
      </w:rPr>
      <w:drawing>
        <wp:anchor distT="0" distB="0" distL="114300" distR="114300" simplePos="0" relativeHeight="251777024" behindDoc="0" locked="0" layoutInCell="1" allowOverlap="1" wp14:anchorId="5331C3F5" wp14:editId="37375E7A">
          <wp:simplePos x="0" y="0"/>
          <wp:positionH relativeFrom="column">
            <wp:posOffset>4145280</wp:posOffset>
          </wp:positionH>
          <wp:positionV relativeFrom="paragraph">
            <wp:posOffset>523240</wp:posOffset>
          </wp:positionV>
          <wp:extent cx="2933700" cy="1160780"/>
          <wp:effectExtent l="0" t="0" r="1270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JD_gy_2cc_Tag_Gray_Long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9300"/>
                  <a:stretch/>
                </pic:blipFill>
                <pic:spPr bwMode="auto">
                  <a:xfrm>
                    <a:off x="0" y="0"/>
                    <a:ext cx="2933700" cy="11607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 wp14:anchorId="62304B4E" wp14:editId="738A00F3">
              <wp:simplePos x="0" y="0"/>
              <wp:positionH relativeFrom="column">
                <wp:posOffset>-6350</wp:posOffset>
              </wp:positionH>
              <wp:positionV relativeFrom="paragraph">
                <wp:posOffset>1616074</wp:posOffset>
              </wp:positionV>
              <wp:extent cx="7086600" cy="0"/>
              <wp:effectExtent l="0" t="0" r="25400" b="25400"/>
              <wp:wrapNone/>
              <wp:docPr id="6" name="Straight Connector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086600" cy="0"/>
                      </a:xfrm>
                      <a:prstGeom prst="line">
                        <a:avLst/>
                      </a:prstGeom>
                      <a:ln w="6350">
                        <a:solidFill>
                          <a:schemeClr val="bg1">
                            <a:lumMod val="50000"/>
                          </a:schemeClr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4CE393" id="Straight Connector 33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5pt,127.25pt" to="557.5pt,1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" strokecolor="#7f7f7f [1612]" strokeweight=".5pt">
              <o:lock v:ext="edit" shapetype="f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0226" w:rsidRPr="00B72CD9" w:rsidRDefault="00B72CD9" w:rsidP="00B72CD9">
    <w:pPr>
      <w:pStyle w:val="Header"/>
    </w:pPr>
    <w:r>
      <w:rPr>
        <w:noProof/>
      </w:rPr>
      <w:drawing>
        <wp:anchor distT="0" distB="0" distL="114300" distR="114300" simplePos="0" relativeHeight="251779072" behindDoc="1" locked="0" layoutInCell="1" allowOverlap="1" wp14:anchorId="64A8FB8E" wp14:editId="250B08A5">
          <wp:simplePos x="0" y="0"/>
          <wp:positionH relativeFrom="column">
            <wp:posOffset>-666931</wp:posOffset>
          </wp:positionH>
          <wp:positionV relativeFrom="paragraph">
            <wp:posOffset>-443230</wp:posOffset>
          </wp:positionV>
          <wp:extent cx="7772400" cy="10058400"/>
          <wp:effectExtent l="0" t="0" r="0" b="0"/>
          <wp:wrapNone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9x9Grid_8p5x11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C1546D1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F9EA078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961E901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7A1CE0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BFF81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125CA61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158AC4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23AD31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322D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85A231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883869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9F640D2"/>
    <w:multiLevelType w:val="multilevel"/>
    <w:tmpl w:val="04090023"/>
    <w:lvl w:ilvl="0">
      <w:start w:val="1"/>
      <w:numFmt w:val="upperRoman"/>
      <w:lvlText w:val="Article %1."/>
      <w:lvlJc w:val="left"/>
      <w:rPr>
        <w:rFonts w:cs="Times New Roman"/>
      </w:rPr>
    </w:lvl>
    <w:lvl w:ilvl="1">
      <w:start w:val="1"/>
      <w:numFmt w:val="decimalZero"/>
      <w:isLgl/>
      <w:lvlText w:val="Section %1.%2"/>
      <w:lvlJc w:val="left"/>
      <w:rPr>
        <w:rFonts w:cs="Times New Roman"/>
      </w:rPr>
    </w:lvl>
    <w:lvl w:ilvl="2">
      <w:start w:val="1"/>
      <w:numFmt w:val="lowerLetter"/>
      <w:lvlText w:val="(%3)"/>
      <w:lvlJc w:val="left"/>
      <w:pPr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cs="Times New Roman"/>
      </w:rPr>
    </w:lvl>
  </w:abstractNum>
  <w:abstractNum w:abstractNumId="12" w15:restartNumberingAfterBreak="0">
    <w:nsid w:val="0C3F6E3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13" w15:restartNumberingAfterBreak="0">
    <w:nsid w:val="10FC44EE"/>
    <w:multiLevelType w:val="multilevel"/>
    <w:tmpl w:val="1E62DF4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E33D5A"/>
    <w:multiLevelType w:val="hybridMultilevel"/>
    <w:tmpl w:val="C294233C"/>
    <w:lvl w:ilvl="0" w:tplc="F5823516">
      <w:start w:val="1"/>
      <w:numFmt w:val="bullet"/>
      <w:lvlText w:val="–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C74ED8"/>
    <w:multiLevelType w:val="multilevel"/>
    <w:tmpl w:val="53962B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2C04C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1C8D03DF"/>
    <w:multiLevelType w:val="multilevel"/>
    <w:tmpl w:val="C294233C"/>
    <w:lvl w:ilvl="0">
      <w:start w:val="1"/>
      <w:numFmt w:val="bullet"/>
      <w:lvlText w:val="–"/>
      <w:lvlJc w:val="left"/>
      <w:pPr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4D3C26"/>
    <w:multiLevelType w:val="multilevel"/>
    <w:tmpl w:val="055CD374"/>
    <w:lvl w:ilvl="0">
      <w:start w:val="1"/>
      <w:numFmt w:val="bullet"/>
      <w:lvlText w:val="–"/>
      <w:lvlJc w:val="left"/>
      <w:pPr>
        <w:ind w:left="360" w:hanging="360"/>
      </w:pPr>
      <w:rPr>
        <w:rFonts w:ascii="Verdana" w:hAnsi="Verdana" w:hint="default"/>
        <w:b w:val="0"/>
        <w:i w:val="0"/>
        <w:color w:val="auto"/>
        <w:sz w:val="20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A11E21"/>
    <w:multiLevelType w:val="hybridMultilevel"/>
    <w:tmpl w:val="64A80A5E"/>
    <w:lvl w:ilvl="0" w:tplc="0DC0EA3A">
      <w:start w:val="1"/>
      <w:numFmt w:val="bullet"/>
      <w:lvlText w:val="–"/>
      <w:lvlJc w:val="left"/>
      <w:pPr>
        <w:ind w:left="360" w:hanging="360"/>
      </w:pPr>
      <w:rPr>
        <w:rFonts w:ascii="Verdana" w:hAnsi="Verdana" w:hint="default"/>
        <w:b w:val="0"/>
        <w:i w:val="0"/>
        <w:color w:val="auto"/>
        <w:sz w:val="20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830F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1" w15:restartNumberingAfterBreak="0">
    <w:nsid w:val="2C806FD8"/>
    <w:multiLevelType w:val="hybridMultilevel"/>
    <w:tmpl w:val="07F21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B3090F"/>
    <w:multiLevelType w:val="multilevel"/>
    <w:tmpl w:val="0409001D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23" w15:restartNumberingAfterBreak="0">
    <w:nsid w:val="3C75236B"/>
    <w:multiLevelType w:val="multilevel"/>
    <w:tmpl w:val="C294233C"/>
    <w:lvl w:ilvl="0">
      <w:start w:val="1"/>
      <w:numFmt w:val="bullet"/>
      <w:lvlText w:val="–"/>
      <w:lvlJc w:val="left"/>
      <w:pPr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4E6712"/>
    <w:multiLevelType w:val="multilevel"/>
    <w:tmpl w:val="ECFC1FE4"/>
    <w:lvl w:ilvl="0">
      <w:start w:val="1"/>
      <w:numFmt w:val="bullet"/>
      <w:lvlText w:val="—"/>
      <w:lvlJc w:val="left"/>
      <w:pPr>
        <w:ind w:left="360" w:hanging="360"/>
      </w:pPr>
      <w:rPr>
        <w:rFonts w:ascii="Verdana" w:hAnsi="Verdana" w:hint="default"/>
        <w:b w:val="0"/>
        <w:i w:val="0"/>
        <w:color w:val="auto"/>
        <w:sz w:val="20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8D420A"/>
    <w:multiLevelType w:val="hybridMultilevel"/>
    <w:tmpl w:val="069A99C0"/>
    <w:lvl w:ilvl="0" w:tplc="FB2092CA">
      <w:start w:val="1"/>
      <w:numFmt w:val="bullet"/>
      <w:pStyle w:val="BulletedTextJD"/>
      <w:lvlText w:val="–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DA6346"/>
    <w:multiLevelType w:val="hybridMultilevel"/>
    <w:tmpl w:val="F20ECC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0E15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32F4649"/>
    <w:multiLevelType w:val="hybridMultilevel"/>
    <w:tmpl w:val="787815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38283A"/>
    <w:multiLevelType w:val="multilevel"/>
    <w:tmpl w:val="14429892"/>
    <w:lvl w:ilvl="0">
      <w:start w:val="1"/>
      <w:numFmt w:val="bullet"/>
      <w:lvlText w:val="–"/>
      <w:lvlJc w:val="left"/>
      <w:pPr>
        <w:tabs>
          <w:tab w:val="num" w:pos="269"/>
        </w:tabs>
        <w:ind w:left="269" w:hanging="269"/>
      </w:pPr>
      <w:rPr>
        <w:rFonts w:ascii="Verdana" w:hAnsi="Verdana" w:hint="default"/>
        <w:b w:val="0"/>
        <w:i w:val="0"/>
        <w:color w:val="auto"/>
        <w:sz w:val="20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BA3857"/>
    <w:multiLevelType w:val="hybridMultilevel"/>
    <w:tmpl w:val="539E45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6C4ED9"/>
    <w:multiLevelType w:val="hybridMultilevel"/>
    <w:tmpl w:val="B8F87956"/>
    <w:lvl w:ilvl="0" w:tplc="5C325AC4">
      <w:start w:val="1"/>
      <w:numFmt w:val="bullet"/>
      <w:lvlText w:val="–"/>
      <w:lvlJc w:val="left"/>
      <w:pPr>
        <w:tabs>
          <w:tab w:val="num" w:pos="216"/>
        </w:tabs>
        <w:ind w:left="216" w:hanging="216"/>
      </w:pPr>
      <w:rPr>
        <w:rFonts w:ascii="Verdana" w:hAnsi="Verdana" w:hint="default"/>
        <w:b w:val="0"/>
        <w:i w:val="0"/>
        <w:color w:val="auto"/>
        <w:sz w:val="20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DD3CBF"/>
    <w:multiLevelType w:val="multilevel"/>
    <w:tmpl w:val="A4583638"/>
    <w:lvl w:ilvl="0">
      <w:start w:val="1"/>
      <w:numFmt w:val="bullet"/>
      <w:lvlText w:val="–"/>
      <w:lvlJc w:val="left"/>
      <w:pPr>
        <w:tabs>
          <w:tab w:val="num" w:pos="259"/>
        </w:tabs>
        <w:ind w:left="259" w:hanging="259"/>
      </w:pPr>
      <w:rPr>
        <w:rFonts w:ascii="Verdana" w:hAnsi="Verdana" w:hint="default"/>
        <w:b w:val="0"/>
        <w:i w:val="0"/>
        <w:color w:val="auto"/>
        <w:sz w:val="20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2"/>
  </w:num>
  <w:num w:numId="3">
    <w:abstractNumId w:val="11"/>
  </w:num>
  <w:num w:numId="4">
    <w:abstractNumId w:val="22"/>
  </w:num>
  <w:num w:numId="5">
    <w:abstractNumId w:val="31"/>
  </w:num>
  <w:num w:numId="6">
    <w:abstractNumId w:val="15"/>
  </w:num>
  <w:num w:numId="7">
    <w:abstractNumId w:val="10"/>
  </w:num>
  <w:num w:numId="8">
    <w:abstractNumId w:val="8"/>
  </w:num>
  <w:num w:numId="9">
    <w:abstractNumId w:val="7"/>
  </w:num>
  <w:num w:numId="10">
    <w:abstractNumId w:val="6"/>
  </w:num>
  <w:num w:numId="11">
    <w:abstractNumId w:val="5"/>
  </w:num>
  <w:num w:numId="12">
    <w:abstractNumId w:val="9"/>
  </w:num>
  <w:num w:numId="13">
    <w:abstractNumId w:val="4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3"/>
  </w:num>
  <w:num w:numId="19">
    <w:abstractNumId w:val="24"/>
  </w:num>
  <w:num w:numId="20">
    <w:abstractNumId w:val="18"/>
  </w:num>
  <w:num w:numId="21">
    <w:abstractNumId w:val="29"/>
  </w:num>
  <w:num w:numId="22">
    <w:abstractNumId w:val="32"/>
  </w:num>
  <w:num w:numId="23">
    <w:abstractNumId w:val="16"/>
  </w:num>
  <w:num w:numId="24">
    <w:abstractNumId w:val="27"/>
  </w:num>
  <w:num w:numId="25">
    <w:abstractNumId w:val="19"/>
  </w:num>
  <w:num w:numId="26">
    <w:abstractNumId w:val="25"/>
  </w:num>
  <w:num w:numId="27">
    <w:abstractNumId w:val="14"/>
  </w:num>
  <w:num w:numId="28">
    <w:abstractNumId w:val="17"/>
  </w:num>
  <w:num w:numId="29">
    <w:abstractNumId w:val="23"/>
  </w:num>
  <w:num w:numId="30">
    <w:abstractNumId w:val="28"/>
  </w:num>
  <w:num w:numId="31">
    <w:abstractNumId w:val="30"/>
  </w:num>
  <w:num w:numId="32">
    <w:abstractNumId w:val="26"/>
  </w:num>
  <w:num w:numId="3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BB4"/>
    <w:rsid w:val="00006D5F"/>
    <w:rsid w:val="00013099"/>
    <w:rsid w:val="00016002"/>
    <w:rsid w:val="00016487"/>
    <w:rsid w:val="00020226"/>
    <w:rsid w:val="00025D36"/>
    <w:rsid w:val="000341AA"/>
    <w:rsid w:val="00037284"/>
    <w:rsid w:val="00055233"/>
    <w:rsid w:val="00073E65"/>
    <w:rsid w:val="00081EF9"/>
    <w:rsid w:val="00082B59"/>
    <w:rsid w:val="00084B7C"/>
    <w:rsid w:val="00087407"/>
    <w:rsid w:val="000C66E6"/>
    <w:rsid w:val="000C7418"/>
    <w:rsid w:val="000D7B54"/>
    <w:rsid w:val="00117BB0"/>
    <w:rsid w:val="00123B3B"/>
    <w:rsid w:val="001838B0"/>
    <w:rsid w:val="001C535E"/>
    <w:rsid w:val="001C5BAC"/>
    <w:rsid w:val="001C70EB"/>
    <w:rsid w:val="001C7E43"/>
    <w:rsid w:val="001F50D7"/>
    <w:rsid w:val="00203879"/>
    <w:rsid w:val="002075FE"/>
    <w:rsid w:val="00214AE5"/>
    <w:rsid w:val="00260F3B"/>
    <w:rsid w:val="00265875"/>
    <w:rsid w:val="00270A67"/>
    <w:rsid w:val="002D616B"/>
    <w:rsid w:val="00316A43"/>
    <w:rsid w:val="0033306F"/>
    <w:rsid w:val="003469E6"/>
    <w:rsid w:val="0035553B"/>
    <w:rsid w:val="00361B45"/>
    <w:rsid w:val="00366DC0"/>
    <w:rsid w:val="003734B7"/>
    <w:rsid w:val="003A523A"/>
    <w:rsid w:val="003A5F95"/>
    <w:rsid w:val="003E1B68"/>
    <w:rsid w:val="00416DF7"/>
    <w:rsid w:val="004373A0"/>
    <w:rsid w:val="00484B31"/>
    <w:rsid w:val="004B5E9C"/>
    <w:rsid w:val="004C6575"/>
    <w:rsid w:val="00515F99"/>
    <w:rsid w:val="00517996"/>
    <w:rsid w:val="005359F0"/>
    <w:rsid w:val="00537762"/>
    <w:rsid w:val="00537BBC"/>
    <w:rsid w:val="00570092"/>
    <w:rsid w:val="00590AA9"/>
    <w:rsid w:val="0059745B"/>
    <w:rsid w:val="005A12BB"/>
    <w:rsid w:val="005C2B1D"/>
    <w:rsid w:val="005E0D8C"/>
    <w:rsid w:val="005E3360"/>
    <w:rsid w:val="005E6841"/>
    <w:rsid w:val="0061167E"/>
    <w:rsid w:val="00615DC3"/>
    <w:rsid w:val="00631C44"/>
    <w:rsid w:val="00636CF3"/>
    <w:rsid w:val="00665199"/>
    <w:rsid w:val="00673D88"/>
    <w:rsid w:val="006742C5"/>
    <w:rsid w:val="00684F12"/>
    <w:rsid w:val="006B6B34"/>
    <w:rsid w:val="006B6E1B"/>
    <w:rsid w:val="006C2FD8"/>
    <w:rsid w:val="006D4764"/>
    <w:rsid w:val="006E00A3"/>
    <w:rsid w:val="006F1955"/>
    <w:rsid w:val="00705C17"/>
    <w:rsid w:val="007243E6"/>
    <w:rsid w:val="00747A5F"/>
    <w:rsid w:val="00754C2C"/>
    <w:rsid w:val="00754FA5"/>
    <w:rsid w:val="00763934"/>
    <w:rsid w:val="0077703C"/>
    <w:rsid w:val="007C22F0"/>
    <w:rsid w:val="007D247E"/>
    <w:rsid w:val="007E2051"/>
    <w:rsid w:val="007F21B8"/>
    <w:rsid w:val="0082248E"/>
    <w:rsid w:val="00831287"/>
    <w:rsid w:val="008352AC"/>
    <w:rsid w:val="008468DB"/>
    <w:rsid w:val="00851B8E"/>
    <w:rsid w:val="008C75A3"/>
    <w:rsid w:val="008D5366"/>
    <w:rsid w:val="008E63C3"/>
    <w:rsid w:val="008F6CF0"/>
    <w:rsid w:val="009338D7"/>
    <w:rsid w:val="0095727A"/>
    <w:rsid w:val="00960DA7"/>
    <w:rsid w:val="0098526C"/>
    <w:rsid w:val="0099199E"/>
    <w:rsid w:val="009C3857"/>
    <w:rsid w:val="00A2108A"/>
    <w:rsid w:val="00A26A13"/>
    <w:rsid w:val="00A65755"/>
    <w:rsid w:val="00A807D5"/>
    <w:rsid w:val="00AA1096"/>
    <w:rsid w:val="00AC183A"/>
    <w:rsid w:val="00AD33A1"/>
    <w:rsid w:val="00AF5540"/>
    <w:rsid w:val="00AF7643"/>
    <w:rsid w:val="00B03BD2"/>
    <w:rsid w:val="00B051A5"/>
    <w:rsid w:val="00B12283"/>
    <w:rsid w:val="00B1625B"/>
    <w:rsid w:val="00B40C3E"/>
    <w:rsid w:val="00B62035"/>
    <w:rsid w:val="00B64A40"/>
    <w:rsid w:val="00B72CD9"/>
    <w:rsid w:val="00BA3291"/>
    <w:rsid w:val="00BC7831"/>
    <w:rsid w:val="00BE207A"/>
    <w:rsid w:val="00BF4936"/>
    <w:rsid w:val="00BF4D89"/>
    <w:rsid w:val="00BF6122"/>
    <w:rsid w:val="00C10DB0"/>
    <w:rsid w:val="00C130B3"/>
    <w:rsid w:val="00C1774A"/>
    <w:rsid w:val="00C30854"/>
    <w:rsid w:val="00C95968"/>
    <w:rsid w:val="00CA3EE2"/>
    <w:rsid w:val="00CB2368"/>
    <w:rsid w:val="00CE3FA3"/>
    <w:rsid w:val="00CF64E1"/>
    <w:rsid w:val="00D34ADD"/>
    <w:rsid w:val="00D54EC6"/>
    <w:rsid w:val="00D63CFA"/>
    <w:rsid w:val="00D83C23"/>
    <w:rsid w:val="00D84C18"/>
    <w:rsid w:val="00D94A84"/>
    <w:rsid w:val="00DA5816"/>
    <w:rsid w:val="00DC1F63"/>
    <w:rsid w:val="00E048EC"/>
    <w:rsid w:val="00E152FA"/>
    <w:rsid w:val="00E205FA"/>
    <w:rsid w:val="00E2143B"/>
    <w:rsid w:val="00E22BB4"/>
    <w:rsid w:val="00E3060F"/>
    <w:rsid w:val="00E34749"/>
    <w:rsid w:val="00E45597"/>
    <w:rsid w:val="00E564A1"/>
    <w:rsid w:val="00E808BA"/>
    <w:rsid w:val="00E8641D"/>
    <w:rsid w:val="00E9572F"/>
    <w:rsid w:val="00EC0ECF"/>
    <w:rsid w:val="00ED615D"/>
    <w:rsid w:val="00EE48C6"/>
    <w:rsid w:val="00EF0C3E"/>
    <w:rsid w:val="00F02CDF"/>
    <w:rsid w:val="00F170A1"/>
    <w:rsid w:val="00F248AC"/>
    <w:rsid w:val="00F30802"/>
    <w:rsid w:val="00F50A24"/>
    <w:rsid w:val="00F61B8D"/>
    <w:rsid w:val="00F715F3"/>
    <w:rsid w:val="00F96DE7"/>
    <w:rsid w:val="00FA4427"/>
    <w:rsid w:val="00FB596B"/>
    <w:rsid w:val="00FC2ABE"/>
    <w:rsid w:val="00FD1592"/>
    <w:rsid w:val="00FD42DF"/>
    <w:rsid w:val="00FE4A75"/>
    <w:rsid w:val="00FF6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908682"/>
  <w15:docId w15:val="{4B960BB4-0AF3-4C7D-98A0-5C8176937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lang w:val="en-US" w:eastAsia="en-US" w:bidi="ar-SA"/>
      </w:rPr>
    </w:rPrDefault>
    <w:pPrDefault>
      <w:pPr>
        <w:spacing w:after="120" w:line="280" w:lineRule="exact"/>
      </w:pPr>
    </w:pPrDefault>
  </w:docDefaults>
  <w:latentStyles w:defLockedState="0" w:defUIPriority="1" w:defSemiHidden="0" w:defUnhideWhenUsed="0" w:defQFormat="0" w:count="375">
    <w:lsdException w:name="Normal" w:qFormat="1"/>
    <w:lsdException w:name="heading 1" w:qFormat="1"/>
    <w:lsdException w:name="heading 2" w:semiHidden="1" w:qFormat="1"/>
    <w:lsdException w:name="heading 3" w:semiHidden="1" w:qFormat="1"/>
    <w:lsdException w:name="heading 4" w:semiHidden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iPriority="99" w:unhideWhenUsed="1"/>
    <w:lsdException w:name="FollowedHyperlink" w:semiHidden="1" w:unhideWhenUsed="1"/>
    <w:lsdException w:name="Strong" w:semiHidden="1" w:qFormat="1"/>
    <w:lsdException w:name="Emphasis" w:semiHidden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 w:unhideWhenUsed="1"/>
    <w:lsdException w:name="annotation subject" w:semiHidden="1" w:unhideWhenUsed="1"/>
    <w:lsdException w:name="No List" w:semiHidden="1" w:uiPriority="0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iPriority="0" w:unhideWhenUsed="1"/>
    <w:lsdException w:name="Table Simple 1" w:semiHidden="1" w:uiPriority="0" w:unhideWhenUsed="1"/>
    <w:lsdException w:name="Table Simple 2" w:semiHidden="1" w:uiPriority="0" w:unhideWhenUsed="1"/>
    <w:lsdException w:name="Table Simple 3" w:semiHidden="1" w:uiPriority="0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iPriority="0" w:unhideWhenUsed="1"/>
    <w:lsdException w:name="Table Classic 4" w:semiHidden="1" w:uiPriority="0" w:unhideWhenUsed="1"/>
    <w:lsdException w:name="Table Colorful 1" w:semiHidden="1" w:uiPriority="0" w:unhideWhenUsed="1"/>
    <w:lsdException w:name="Table Colorful 2" w:semiHidden="1" w:uiPriority="0" w:unhideWhenUsed="1"/>
    <w:lsdException w:name="Table Colorful 3" w:semiHidden="1" w:uiPriority="0" w:unhideWhenUsed="1"/>
    <w:lsdException w:name="Table Columns 1" w:semiHidden="1" w:uiPriority="0" w:unhideWhenUsed="1"/>
    <w:lsdException w:name="Table Columns 2" w:semiHidden="1" w:uiPriority="0" w:unhideWhenUsed="1"/>
    <w:lsdException w:name="Table Columns 3" w:semiHidden="1" w:uiPriority="0" w:unhideWhenUsed="1"/>
    <w:lsdException w:name="Table Columns 4" w:semiHidden="1" w:uiPriority="0" w:unhideWhenUsed="1"/>
    <w:lsdException w:name="Table Columns 5" w:semiHidden="1" w:uiPriority="0" w:unhideWhenUsed="1"/>
    <w:lsdException w:name="Table Grid 1" w:semiHidden="1" w:uiPriority="0" w:unhideWhenUsed="1"/>
    <w:lsdException w:name="Table Grid 2" w:semiHidden="1" w:uiPriority="0" w:unhideWhenUsed="1"/>
    <w:lsdException w:name="Table Grid 3" w:semiHidden="1" w:uiPriority="0" w:unhideWhenUsed="1"/>
    <w:lsdException w:name="Table Grid 4" w:semiHidden="1" w:uiPriority="0" w:unhideWhenUsed="1"/>
    <w:lsdException w:name="Table Grid 5" w:semiHidden="1" w:uiPriority="0" w:unhideWhenUsed="1"/>
    <w:lsdException w:name="Table Grid 6" w:semiHidden="1" w:uiPriority="0" w:unhideWhenUsed="1"/>
    <w:lsdException w:name="Table Grid 7" w:semiHidden="1" w:uiPriority="0" w:unhideWhenUsed="1"/>
    <w:lsdException w:name="Table Grid 8" w:semiHidden="1" w:uiPriority="0" w:unhideWhenUsed="1"/>
    <w:lsdException w:name="Table List 1" w:semiHidden="1" w:uiPriority="0" w:unhideWhenUsed="1"/>
    <w:lsdException w:name="Table List 2" w:semiHidden="1" w:uiPriority="0" w:unhideWhenUsed="1"/>
    <w:lsdException w:name="Table List 3" w:semiHidden="1" w:uiPriority="0" w:unhideWhenUsed="1"/>
    <w:lsdException w:name="Table List 4" w:semiHidden="1" w:uiPriority="0" w:unhideWhenUsed="1"/>
    <w:lsdException w:name="Table List 5" w:semiHidden="1" w:uiPriority="0" w:unhideWhenUsed="1"/>
    <w:lsdException w:name="Table List 6" w:semiHidden="1" w:uiPriority="0" w:unhideWhenUsed="1"/>
    <w:lsdException w:name="Table List 7" w:semiHidden="1" w:uiPriority="0" w:unhideWhenUsed="1"/>
    <w:lsdException w:name="Table List 8" w:semiHidden="1" w:uiPriority="0" w:unhideWhenUsed="1"/>
    <w:lsdException w:name="Table 3D effects 1" w:semiHidden="1" w:uiPriority="0" w:unhideWhenUsed="1"/>
    <w:lsdException w:name="Table 3D effects 2" w:semiHidden="1" w:uiPriority="0" w:unhideWhenUsed="1"/>
    <w:lsdException w:name="Table 3D effects 3" w:semiHidden="1" w:uiPriority="0" w:unhideWhenUsed="1"/>
    <w:lsdException w:name="Table Contemporary" w:semiHidden="1" w:uiPriority="0" w:unhideWhenUsed="1"/>
    <w:lsdException w:name="Table Elegant" w:semiHidden="1" w:uiPriority="0" w:unhideWhenUsed="1"/>
    <w:lsdException w:name="Table Professional" w:semiHidden="1" w:uiPriority="0" w:unhideWhenUsed="1"/>
    <w:lsdException w:name="Table Subtle 1" w:semiHidden="1" w:uiPriority="0" w:unhideWhenUsed="1"/>
    <w:lsdException w:name="Table Subtle 2" w:semiHidden="1" w:uiPriority="0" w:unhideWhenUsed="1"/>
    <w:lsdException w:name="Table Web 1" w:semiHidden="1" w:uiPriority="0" w:unhideWhenUsed="1"/>
    <w:lsdException w:name="Table Web 2" w:semiHidden="1" w:uiPriority="0" w:unhideWhenUsed="1"/>
    <w:lsdException w:name="Table Web 3" w:semiHidden="1" w:uiPriority="0" w:unhideWhenUsed="1"/>
    <w:lsdException w:name="Balloon Text" w:semiHidden="1" w:uiPriority="0" w:unhideWhenUsed="1"/>
    <w:lsdException w:name="Table Grid" w:uiPriority="0"/>
    <w:lsdException w:name="Table Theme" w:semiHidden="1" w:uiPriority="0" w:unhideWhenUsed="1"/>
    <w:lsdException w:name="Placeholder Text" w:semiHidden="1" w:uiPriority="99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uiPriority w:val="1"/>
    <w:semiHidden/>
    <w:qFormat/>
    <w:rsid w:val="00E048EC"/>
    <w:rPr>
      <w:rFonts w:ascii="Verdana" w:eastAsia="Times New Roman" w:hAnsi="Verdana"/>
      <w:color w:val="00000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1"/>
    <w:semiHidden/>
    <w:qFormat/>
    <w:rsid w:val="00E048EC"/>
    <w:pPr>
      <w:keepNext/>
      <w:spacing w:before="240" w:after="60"/>
      <w:outlineLvl w:val="0"/>
    </w:pPr>
    <w:rPr>
      <w:rFonts w:ascii="Calibri" w:hAnsi="Calibr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semiHidden/>
    <w:rsid w:val="00E048EC"/>
    <w:rPr>
      <w:rFonts w:ascii="Calibri" w:eastAsia="Times New Roman" w:hAnsi="Calibri"/>
      <w:b/>
      <w:bCs/>
      <w:color w:val="000000"/>
      <w:kern w:val="32"/>
      <w:sz w:val="32"/>
      <w:szCs w:val="32"/>
    </w:rPr>
  </w:style>
  <w:style w:type="paragraph" w:customStyle="1" w:styleId="StoryHeaderJD">
    <w:name w:val="Story Header – JD"/>
    <w:basedOn w:val="Normal"/>
    <w:uiPriority w:val="1"/>
    <w:qFormat/>
    <w:rsid w:val="00570092"/>
    <w:pPr>
      <w:spacing w:before="240" w:after="180" w:line="240" w:lineRule="auto"/>
    </w:pPr>
    <w:rPr>
      <w:rFonts w:ascii="Arial" w:eastAsia="Cambria" w:hAnsi="Arial" w:cstheme="majorHAnsi"/>
      <w:b/>
      <w:bCs/>
      <w:color w:val="000000" w:themeColor="text1"/>
      <w:spacing w:val="4"/>
      <w:kern w:val="24"/>
      <w:sz w:val="32"/>
      <w:szCs w:val="26"/>
    </w:rPr>
  </w:style>
  <w:style w:type="paragraph" w:customStyle="1" w:styleId="TextJD">
    <w:name w:val="Text – JD"/>
    <w:uiPriority w:val="1"/>
    <w:qFormat/>
    <w:rsid w:val="008C75A3"/>
    <w:pPr>
      <w:spacing w:line="264" w:lineRule="auto"/>
    </w:pPr>
    <w:rPr>
      <w:rFonts w:ascii="Arial" w:hAnsi="Arial" w:cstheme="majorHAnsi"/>
      <w:color w:val="000000" w:themeColor="text1"/>
      <w:spacing w:val="8"/>
      <w:kern w:val="24"/>
      <w:sz w:val="22"/>
      <w:szCs w:val="26"/>
    </w:rPr>
  </w:style>
  <w:style w:type="paragraph" w:customStyle="1" w:styleId="BulletedTextJD">
    <w:name w:val="Bulleted Text – JD"/>
    <w:uiPriority w:val="1"/>
    <w:qFormat/>
    <w:rsid w:val="008C75A3"/>
    <w:pPr>
      <w:numPr>
        <w:numId w:val="26"/>
      </w:numPr>
      <w:spacing w:line="264" w:lineRule="auto"/>
      <w:ind w:left="180" w:hanging="180"/>
    </w:pPr>
    <w:rPr>
      <w:rFonts w:ascii="Arial" w:hAnsi="Arial" w:cstheme="majorHAnsi"/>
      <w:color w:val="000000" w:themeColor="text1"/>
      <w:spacing w:val="8"/>
      <w:kern w:val="24"/>
      <w:sz w:val="22"/>
      <w:szCs w:val="26"/>
    </w:rPr>
  </w:style>
  <w:style w:type="paragraph" w:customStyle="1" w:styleId="FirstStoryHeaderOnlyJD">
    <w:name w:val="First Story Header Only – JD"/>
    <w:basedOn w:val="StoryHeaderJD"/>
    <w:uiPriority w:val="1"/>
    <w:qFormat/>
    <w:rsid w:val="00570092"/>
    <w:pPr>
      <w:spacing w:before="0"/>
    </w:pPr>
  </w:style>
  <w:style w:type="paragraph" w:customStyle="1" w:styleId="CaptionsJD">
    <w:name w:val="Captions – JD"/>
    <w:basedOn w:val="Normal"/>
    <w:uiPriority w:val="1"/>
    <w:qFormat/>
    <w:rsid w:val="008C75A3"/>
    <w:pPr>
      <w:spacing w:after="60" w:line="264" w:lineRule="auto"/>
    </w:pPr>
    <w:rPr>
      <w:rFonts w:ascii="Arial" w:eastAsia="Cambria" w:hAnsi="Arial" w:cstheme="majorHAnsi"/>
      <w:i/>
      <w:iCs/>
      <w:color w:val="000000" w:themeColor="text1"/>
      <w:spacing w:val="8"/>
      <w:kern w:val="24"/>
      <w:sz w:val="18"/>
      <w:szCs w:val="26"/>
    </w:rPr>
  </w:style>
  <w:style w:type="paragraph" w:styleId="Header">
    <w:name w:val="header"/>
    <w:basedOn w:val="Normal"/>
    <w:link w:val="HeaderChar"/>
    <w:uiPriority w:val="1"/>
    <w:semiHidden/>
    <w:rsid w:val="001C70E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1"/>
    <w:semiHidden/>
    <w:locked/>
    <w:rsid w:val="0061167E"/>
    <w:rPr>
      <w:rFonts w:ascii="Verdana" w:eastAsia="Times New Roman" w:hAnsi="Verdana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1"/>
    <w:semiHidden/>
    <w:rsid w:val="001C70E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1"/>
    <w:semiHidden/>
    <w:locked/>
    <w:rsid w:val="0061167E"/>
    <w:rPr>
      <w:rFonts w:ascii="Verdana" w:eastAsia="Times New Roman" w:hAnsi="Verdana"/>
      <w:color w:val="000000"/>
      <w:sz w:val="24"/>
      <w:szCs w:val="24"/>
    </w:rPr>
  </w:style>
  <w:style w:type="paragraph" w:customStyle="1" w:styleId="NoParagraphStyle">
    <w:name w:val="[No Paragraph Style]"/>
    <w:uiPriority w:val="1"/>
    <w:semiHidden/>
    <w:rsid w:val="00CE6371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Verdana" w:eastAsia="Times New Roman" w:hAnsi="Verdana" w:cs="Times-Roman"/>
      <w:color w:val="000000"/>
      <w:sz w:val="24"/>
      <w:szCs w:val="24"/>
    </w:rPr>
  </w:style>
  <w:style w:type="character" w:styleId="PageNumber">
    <w:name w:val="page number"/>
    <w:basedOn w:val="DefaultParagraphFont"/>
    <w:uiPriority w:val="1"/>
    <w:semiHidden/>
    <w:rsid w:val="00F534E3"/>
    <w:rPr>
      <w:rFonts w:cs="Times New Roman"/>
    </w:rPr>
  </w:style>
  <w:style w:type="character" w:styleId="Hyperlink">
    <w:name w:val="Hyperlink"/>
    <w:basedOn w:val="DefaultParagraphFont"/>
    <w:uiPriority w:val="99"/>
    <w:rsid w:val="00806E24"/>
    <w:rPr>
      <w:color w:val="367C2B"/>
      <w:u w:val="single"/>
    </w:rPr>
  </w:style>
  <w:style w:type="paragraph" w:styleId="BalloonText">
    <w:name w:val="Balloon Text"/>
    <w:basedOn w:val="Normal"/>
    <w:link w:val="BalloonTextChar"/>
    <w:uiPriority w:val="1"/>
    <w:semiHidden/>
    <w:rsid w:val="0059745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1"/>
    <w:semiHidden/>
    <w:rsid w:val="0061167E"/>
    <w:rPr>
      <w:rFonts w:ascii="Tahoma" w:eastAsia="Times New Roman" w:hAnsi="Tahoma" w:cs="Tahoma"/>
      <w:color w:val="000000"/>
      <w:sz w:val="16"/>
      <w:szCs w:val="16"/>
    </w:rPr>
  </w:style>
  <w:style w:type="paragraph" w:customStyle="1" w:styleId="FirstPageSpacer">
    <w:name w:val="FirstPage_Spacer"/>
    <w:basedOn w:val="Normal"/>
    <w:uiPriority w:val="1"/>
    <w:semiHidden/>
    <w:rsid w:val="00270A67"/>
    <w:pPr>
      <w:suppressAutoHyphens/>
      <w:spacing w:after="0" w:line="20" w:lineRule="exact"/>
    </w:pPr>
    <w:rPr>
      <w:rFonts w:eastAsia="Cambria"/>
      <w:noProof/>
      <w:szCs w:val="20"/>
    </w:rPr>
  </w:style>
  <w:style w:type="paragraph" w:customStyle="1" w:styleId="NameofDocumentJD">
    <w:name w:val="Name of Document – JD"/>
    <w:next w:val="Normal"/>
    <w:uiPriority w:val="1"/>
    <w:qFormat/>
    <w:rsid w:val="001F50D7"/>
    <w:pPr>
      <w:spacing w:after="0" w:line="240" w:lineRule="auto"/>
    </w:pPr>
    <w:rPr>
      <w:rFonts w:ascii="Arial" w:eastAsia="JD Sans" w:hAnsi="Arial"/>
      <w:b/>
      <w:color w:val="000000"/>
      <w:sz w:val="50"/>
      <w:szCs w:val="48"/>
    </w:rPr>
  </w:style>
  <w:style w:type="paragraph" w:styleId="ListParagraph">
    <w:name w:val="List Paragraph"/>
    <w:basedOn w:val="Normal"/>
    <w:uiPriority w:val="34"/>
    <w:semiHidden/>
    <w:qFormat/>
    <w:rsid w:val="00A65755"/>
    <w:pPr>
      <w:ind w:left="720"/>
      <w:contextualSpacing/>
    </w:pPr>
  </w:style>
  <w:style w:type="character" w:styleId="UnresolvedMention">
    <w:name w:val="Unresolved Mention"/>
    <w:basedOn w:val="DefaultParagraphFont"/>
    <w:uiPriority w:val="1"/>
    <w:rsid w:val="00ED61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4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chart" Target="charts/chart1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archive.ics.uci.edu/ml/datasets/Covertype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10" Type="http://schemas.openxmlformats.org/officeDocument/2006/relationships/footer" Target="footer1.xml"/><Relationship Id="rId19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g38784\AppData\Local\Microsoft\Windows\INetCache\IE\QAC0AB03\Basic_1Column__GY_8p5x11_03.14.18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PCA Variability</a:t>
            </a:r>
            <a:r>
              <a:rPr lang="en-US" baseline="0"/>
              <a:t> Explained vs. Number of Components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ln w="28575" cap="rnd">
              <a:solidFill>
                <a:srgbClr val="002060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15</c:v>
                </c:pt>
                <c:pt idx="2">
                  <c:v>20</c:v>
                </c:pt>
                <c:pt idx="3">
                  <c:v>30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74.75</c:v>
                </c:pt>
                <c:pt idx="1">
                  <c:v>84.57</c:v>
                </c:pt>
                <c:pt idx="2">
                  <c:v>91.21</c:v>
                </c:pt>
                <c:pt idx="3">
                  <c:v>97.71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1DC-4CE5-B105-1F06A7993F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49639231"/>
        <c:axId val="1698892367"/>
      </c:lineChart>
      <c:catAx>
        <c:axId val="174963923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Components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8892367"/>
        <c:crosses val="autoZero"/>
        <c:auto val="1"/>
        <c:lblAlgn val="ctr"/>
        <c:lblOffset val="100"/>
        <c:noMultiLvlLbl val="0"/>
      </c:catAx>
      <c:valAx>
        <c:axId val="16988923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% Variability Explained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4963923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JD_VIS_7_15_2017">
  <a:themeElements>
    <a:clrScheme name="JD_VIS_Colors_7_8_2017 1">
      <a:dk1>
        <a:srgbClr val="000000"/>
      </a:dk1>
      <a:lt1>
        <a:srgbClr val="FFFFFF"/>
      </a:lt1>
      <a:dk2>
        <a:srgbClr val="BAB796"/>
      </a:dk2>
      <a:lt2>
        <a:srgbClr val="D9DBC3"/>
      </a:lt2>
      <a:accent1>
        <a:srgbClr val="FFDE00"/>
      </a:accent1>
      <a:accent2>
        <a:srgbClr val="367C2B"/>
      </a:accent2>
      <a:accent3>
        <a:srgbClr val="19581D"/>
      </a:accent3>
      <a:accent4>
        <a:srgbClr val="A3AE57"/>
      </a:accent4>
      <a:accent5>
        <a:srgbClr val="695B37"/>
      </a:accent5>
      <a:accent6>
        <a:srgbClr val="F1A800"/>
      </a:accent6>
      <a:hlink>
        <a:srgbClr val="367C2B"/>
      </a:hlink>
      <a:folHlink>
        <a:srgbClr val="666666"/>
      </a:folHlink>
    </a:clrScheme>
    <a:fontScheme name="Garamond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tx2"/>
        </a:solidFill>
        <a:ln>
          <a:noFill/>
        </a:ln>
        <a:effectLst/>
      </a:spPr>
      <a:bodyPr lIns="0" tIns="0" rIns="0" bIns="0" rtlCol="0" anchor="ctr"/>
      <a:lstStyle>
        <a:defPPr algn="ctr">
          <a:defRPr sz="1400" dirty="0" err="1" smtClean="0">
            <a:latin typeface="Verdana"/>
            <a:cs typeface="Verdana"/>
          </a:defRPr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>
        <a:effectLst/>
      </a:spPr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noAutofit/>
      </a:bodyPr>
      <a:lstStyle>
        <a:defPPr>
          <a:defRPr sz="1400" dirty="0" err="1" smtClean="0">
            <a:latin typeface="Verdana"/>
            <a:cs typeface="Verdana"/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JD_VIS_7_15_2017" id="{10ADB7D9-A3E0-4C46-B300-312E86BEA406}" vid="{05032BCA-385E-9642-877D-53284739834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ategory xmlns="40c3316f-e53f-48f4-83c6-8186b8e30e42" xsi:nil="true"/>
    <File_x0020_Size_x0020__x002f__x0020_Type xmlns="40c3316f-e53f-48f4-83c6-8186b8e30e42" xsi:nil="true"/>
    <Owner xmlns="40c3316f-e53f-48f4-83c6-8186b8e30e42">
      <UserInfo>
        <DisplayName/>
        <AccountId xsi:nil="true"/>
        <AccountType/>
      </UserInfo>
    </Owner>
    <Retention_x0020_Date xmlns="40c3316f-e53f-48f4-83c6-8186b8e30e4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9C7D5BF7A0CF44D9268F01F7071C473" ma:contentTypeVersion="4" ma:contentTypeDescription="Create a new document." ma:contentTypeScope="" ma:versionID="7a4a3a2e20ef5aa10768e8f4f2fb0518">
  <xsd:schema xmlns:xsd="http://www.w3.org/2001/XMLSchema" xmlns:xs="http://www.w3.org/2001/XMLSchema" xmlns:p="http://schemas.microsoft.com/office/2006/metadata/properties" xmlns:ns2="40c3316f-e53f-48f4-83c6-8186b8e30e42" targetNamespace="http://schemas.microsoft.com/office/2006/metadata/properties" ma:root="true" ma:fieldsID="51bc53a025be069a44608da1132702d9" ns2:_="">
    <xsd:import namespace="40c3316f-e53f-48f4-83c6-8186b8e30e42"/>
    <xsd:element name="properties">
      <xsd:complexType>
        <xsd:sequence>
          <xsd:element name="documentManagement">
            <xsd:complexType>
              <xsd:all>
                <xsd:element ref="ns2:Owner" minOccurs="0"/>
                <xsd:element ref="ns2:Retention_x0020_Date" minOccurs="0"/>
                <xsd:element ref="ns2:Category" minOccurs="0"/>
                <xsd:element ref="ns2:File_x0020_Size_x0020__x002f__x0020_Typ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3316f-e53f-48f4-83c6-8186b8e30e42" elementFormDefault="qualified">
    <xsd:import namespace="http://schemas.microsoft.com/office/2006/documentManagement/types"/>
    <xsd:import namespace="http://schemas.microsoft.com/office/infopath/2007/PartnerControls"/>
    <xsd:element name="Owner" ma:index="8" nillable="true" ma:displayName="Owner" ma:list="UserInfo" ma:SharePointGroup="0" ma:internalName="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etention_x0020_Date" ma:index="9" nillable="true" ma:displayName="Retention Date" ma:format="DateOnly" ma:internalName="Retention_x0020_Date">
      <xsd:simpleType>
        <xsd:restriction base="dms:DateTime"/>
      </xsd:simpleType>
    </xsd:element>
    <xsd:element name="Category" ma:index="10" nillable="true" ma:displayName="Category" ma:format="Dropdown" ma:internalName="Category">
      <xsd:simpleType>
        <xsd:restriction base="dms:Choice">
          <xsd:enumeration value="Word"/>
          <xsd:enumeration value="PowerPoint"/>
          <xsd:enumeration value="Outlook / MSG file"/>
          <xsd:enumeration value="InDesign"/>
          <xsd:enumeration value="Publisher"/>
        </xsd:restriction>
      </xsd:simpleType>
    </xsd:element>
    <xsd:element name="File_x0020_Size_x0020__x002f__x0020_Type" ma:index="11" nillable="true" ma:displayName="File Size / Type" ma:format="Dropdown" ma:internalName="File_x0020_Size_x0020__x002f__x0020_Type">
      <xsd:simpleType>
        <xsd:restriction base="dms:Choice">
          <xsd:enumeration value="ANSI"/>
          <xsd:enumeration value="ISO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78E112C-74C5-4F34-8712-23C1C34C4161}">
  <ds:schemaRefs>
    <ds:schemaRef ds:uri="http://schemas.microsoft.com/office/2006/metadata/properties"/>
    <ds:schemaRef ds:uri="http://schemas.microsoft.com/office/infopath/2007/PartnerControls"/>
    <ds:schemaRef ds:uri="40c3316f-e53f-48f4-83c6-8186b8e30e42"/>
  </ds:schemaRefs>
</ds:datastoreItem>
</file>

<file path=customXml/itemProps2.xml><?xml version="1.0" encoding="utf-8"?>
<ds:datastoreItem xmlns:ds="http://schemas.openxmlformats.org/officeDocument/2006/customXml" ds:itemID="{E2C68586-C41B-47E2-B52C-1C09302DA3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c3316f-e53f-48f4-83c6-8186b8e3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B6938C4-30CE-4FAF-8628-F00FAD073B0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Basic_1Column__GY_8p5x11_03.14.18</Template>
  <TotalTime>291</TotalTime>
  <Pages>14</Pages>
  <Words>1762</Words>
  <Characters>10046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JD Basic Retire gy</vt:lpstr>
    </vt:vector>
  </TitlesOfParts>
  <Company>John Deere</Company>
  <LinksUpToDate>false</LinksUpToDate>
  <CharactersWithSpaces>11785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JD Basic Retire gy</dc:title>
  <dc:subject/>
  <dc:creator>Gomez Ashley</dc:creator>
  <cp:keywords/>
  <cp:lastModifiedBy>James Hahn</cp:lastModifiedBy>
  <cp:revision>36</cp:revision>
  <cp:lastPrinted>2009-05-29T01:15:00Z</cp:lastPrinted>
  <dcterms:created xsi:type="dcterms:W3CDTF">2019-09-26T19:04:00Z</dcterms:created>
  <dcterms:modified xsi:type="dcterms:W3CDTF">2019-10-02T11:11:00Z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Target">
    <vt:i4>32</vt:i4>
  </property>
  <property fmtid="{D5CDD505-2E9C-101B-9397-08002B2CF9AE}" pid="3" name="ContentTypeId">
    <vt:lpwstr>0x010100A9C7D5BF7A0CF44D9268F01F7071C473</vt:lpwstr>
  </property>
</Properties>
</file>